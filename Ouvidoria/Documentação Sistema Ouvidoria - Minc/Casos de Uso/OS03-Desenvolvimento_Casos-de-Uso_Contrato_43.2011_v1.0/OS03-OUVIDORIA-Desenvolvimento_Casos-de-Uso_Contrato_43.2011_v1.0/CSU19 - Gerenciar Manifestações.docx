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F22" w:rsidRPr="009F3DB7" w:rsidRDefault="005C6F22" w:rsidP="00687D73">
      <w:pPr>
        <w:spacing w:after="0" w:line="240" w:lineRule="auto"/>
        <w:rPr>
          <w:rFonts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5C6F22" w:rsidP="00687D73">
      <w:pPr>
        <w:pStyle w:val="Standard"/>
        <w:rPr>
          <w:rFonts w:asciiTheme="minorHAnsi" w:hAnsiTheme="minorHAnsi" w:cstheme="minorHAnsi"/>
          <w:sz w:val="20"/>
          <w:szCs w:val="20"/>
        </w:rPr>
      </w:pPr>
    </w:p>
    <w:p w:rsidR="005C6F22" w:rsidRPr="009F3DB7" w:rsidRDefault="002D4550" w:rsidP="00C072DF">
      <w:pPr>
        <w:pStyle w:val="Title"/>
        <w:ind w:left="-1134" w:right="-427"/>
        <w:jc w:val="right"/>
        <w:rPr>
          <w:rFonts w:asciiTheme="minorHAnsi" w:hAnsiTheme="minorHAnsi" w:cstheme="minorHAnsi"/>
          <w:sz w:val="36"/>
          <w:szCs w:val="36"/>
        </w:rPr>
      </w:pPr>
      <w:r w:rsidRPr="009F3DB7">
        <w:rPr>
          <w:rFonts w:asciiTheme="minorHAnsi" w:hAnsiTheme="minorHAnsi"/>
        </w:rPr>
        <w:fldChar w:fldCharType="begin"/>
      </w:r>
      <w:r w:rsidRPr="009F3DB7">
        <w:rPr>
          <w:rFonts w:asciiTheme="minorHAnsi" w:hAnsiTheme="minorHAnsi"/>
        </w:rPr>
        <w:instrText xml:space="preserve"> DOCPROPERTY  Category  \* MERGEFORMAT </w:instrText>
      </w:r>
      <w:r w:rsidRPr="009F3DB7">
        <w:rPr>
          <w:rFonts w:asciiTheme="minorHAnsi" w:hAnsiTheme="minorHAnsi"/>
        </w:rPr>
        <w:fldChar w:fldCharType="separate"/>
      </w:r>
      <w:r w:rsidR="00C072DF" w:rsidRPr="009F3DB7">
        <w:rPr>
          <w:rFonts w:asciiTheme="minorHAnsi" w:hAnsiTheme="minorHAnsi" w:cstheme="minorHAnsi"/>
          <w:sz w:val="36"/>
          <w:szCs w:val="36"/>
        </w:rPr>
        <w:t>SISTEMA DE OUVIDORIA</w:t>
      </w:r>
      <w:r w:rsidRPr="009F3DB7">
        <w:rPr>
          <w:rFonts w:asciiTheme="minorHAnsi" w:hAnsiTheme="minorHAnsi" w:cstheme="minorHAnsi"/>
          <w:sz w:val="36"/>
          <w:szCs w:val="36"/>
        </w:rPr>
        <w:fldChar w:fldCharType="end"/>
      </w:r>
    </w:p>
    <w:p w:rsidR="00C072DF" w:rsidRPr="009F3DB7" w:rsidRDefault="00C56992" w:rsidP="006307BC">
      <w:pPr>
        <w:spacing w:line="240" w:lineRule="auto"/>
        <w:ind w:right="-427"/>
        <w:jc w:val="right"/>
        <w:rPr>
          <w:rFonts w:cstheme="minorHAnsi"/>
          <w:sz w:val="36"/>
          <w:szCs w:val="36"/>
        </w:rPr>
      </w:pPr>
      <w:r>
        <w:fldChar w:fldCharType="begin"/>
      </w:r>
      <w:r>
        <w:instrText xml:space="preserve"> TITLE   \* MERGEFORMAT </w:instrText>
      </w:r>
      <w:r>
        <w:fldChar w:fldCharType="separate"/>
      </w:r>
      <w:r w:rsidR="009A4B66" w:rsidRPr="009F3DB7">
        <w:rPr>
          <w:rFonts w:eastAsia="Times New Roman" w:cstheme="minorHAnsi"/>
          <w:b/>
          <w:caps/>
          <w:sz w:val="36"/>
          <w:szCs w:val="36"/>
          <w:lang w:eastAsia="en-US"/>
        </w:rPr>
        <w:t>CSU19</w:t>
      </w:r>
      <w:r w:rsidR="0055536C" w:rsidRPr="009F3DB7">
        <w:rPr>
          <w:rFonts w:eastAsia="Times New Roman" w:cstheme="minorHAnsi"/>
          <w:b/>
          <w:caps/>
          <w:sz w:val="36"/>
          <w:szCs w:val="36"/>
          <w:lang w:eastAsia="en-US"/>
        </w:rPr>
        <w:t xml:space="preserve"> - Gerenciar ManifestaçÕES</w:t>
      </w:r>
      <w:r>
        <w:rPr>
          <w:rFonts w:eastAsia="Times New Roman" w:cstheme="minorHAnsi"/>
          <w:b/>
          <w:caps/>
          <w:sz w:val="36"/>
          <w:szCs w:val="36"/>
          <w:lang w:eastAsia="en-US"/>
        </w:rPr>
        <w:fldChar w:fldCharType="end"/>
      </w:r>
      <w:r w:rsidR="006307BC" w:rsidRPr="009F3DB7">
        <w:rPr>
          <w:rFonts w:cstheme="minorHAnsi"/>
          <w:sz w:val="36"/>
          <w:szCs w:val="36"/>
        </w:rPr>
        <w:t xml:space="preserve">        </w:t>
      </w:r>
    </w:p>
    <w:p w:rsidR="005C6F22" w:rsidRPr="009F3DB7" w:rsidRDefault="00C56992" w:rsidP="006307BC">
      <w:pPr>
        <w:spacing w:line="240" w:lineRule="auto"/>
        <w:ind w:right="-427"/>
        <w:jc w:val="right"/>
        <w:rPr>
          <w:rFonts w:cstheme="minorHAnsi"/>
          <w:sz w:val="20"/>
          <w:szCs w:val="20"/>
        </w:rPr>
      </w:pPr>
      <w:r>
        <w:fldChar w:fldCharType="begin"/>
      </w:r>
      <w:r>
        <w:instrText xml:space="preserve"> DOCPROPERTY  Subject  \* MERGEFORMAT </w:instrText>
      </w:r>
      <w:r>
        <w:fldChar w:fldCharType="separate"/>
      </w:r>
      <w:r w:rsidR="00C072DF" w:rsidRPr="009F3DB7">
        <w:rPr>
          <w:rFonts w:eastAsia="Arial Unicode MS" w:cstheme="minorHAnsi"/>
          <w:kern w:val="3"/>
          <w:sz w:val="20"/>
          <w:szCs w:val="20"/>
        </w:rPr>
        <w:t>Versão 1</w:t>
      </w:r>
      <w:r w:rsidR="00122E97" w:rsidRPr="009F3DB7">
        <w:rPr>
          <w:rFonts w:eastAsia="Arial Unicode MS" w:cstheme="minorHAnsi"/>
          <w:kern w:val="3"/>
          <w:sz w:val="20"/>
          <w:szCs w:val="20"/>
        </w:rPr>
        <w:t>.</w:t>
      </w:r>
      <w:r w:rsidR="006F0460" w:rsidRPr="009F3DB7">
        <w:rPr>
          <w:rFonts w:eastAsia="Arial Unicode MS" w:cstheme="minorHAnsi"/>
          <w:kern w:val="3"/>
          <w:sz w:val="20"/>
          <w:szCs w:val="20"/>
        </w:rPr>
        <w:t>5</w:t>
      </w:r>
      <w:r>
        <w:rPr>
          <w:rFonts w:eastAsia="Arial Unicode MS" w:cstheme="minorHAnsi"/>
          <w:kern w:val="3"/>
          <w:sz w:val="20"/>
          <w:szCs w:val="20"/>
        </w:rPr>
        <w:fldChar w:fldCharType="end"/>
      </w:r>
    </w:p>
    <w:p w:rsidR="00496525" w:rsidRPr="009F3DB7" w:rsidRDefault="00496525">
      <w:pPr>
        <w:rPr>
          <w:rFonts w:cstheme="minorHAnsi"/>
          <w:sz w:val="20"/>
          <w:szCs w:val="20"/>
        </w:rPr>
      </w:pPr>
    </w:p>
    <w:p w:rsidR="00831911" w:rsidRPr="009F3DB7" w:rsidRDefault="00831911" w:rsidP="00831911">
      <w:pPr>
        <w:rPr>
          <w:rFonts w:cstheme="minorHAnsi"/>
          <w:sz w:val="20"/>
          <w:szCs w:val="20"/>
          <w:lang w:val="pt-PT"/>
        </w:rPr>
      </w:pPr>
    </w:p>
    <w:p w:rsidR="00831911" w:rsidRPr="009F3DB7" w:rsidRDefault="00831911" w:rsidP="00831911">
      <w:pPr>
        <w:rPr>
          <w:rFonts w:cstheme="minorHAnsi"/>
          <w:sz w:val="20"/>
          <w:szCs w:val="20"/>
          <w:lang w:val="pt-PT"/>
        </w:rPr>
      </w:pPr>
    </w:p>
    <w:p w:rsidR="00831911" w:rsidRPr="009F3DB7" w:rsidRDefault="00831911" w:rsidP="00831911">
      <w:pPr>
        <w:rPr>
          <w:rFonts w:cstheme="minorHAnsi"/>
          <w:sz w:val="20"/>
          <w:szCs w:val="20"/>
          <w:lang w:val="pt-PT"/>
        </w:rPr>
      </w:pPr>
    </w:p>
    <w:p w:rsidR="00687D73" w:rsidRPr="009F3DB7" w:rsidRDefault="00687D73" w:rsidP="00687D73">
      <w:pPr>
        <w:rPr>
          <w:rFonts w:cstheme="minorHAnsi"/>
          <w:sz w:val="20"/>
          <w:szCs w:val="20"/>
          <w:lang w:val="pt-PT"/>
        </w:rPr>
      </w:pPr>
    </w:p>
    <w:p w:rsidR="00496525" w:rsidRPr="009F3DB7" w:rsidRDefault="00496525">
      <w:pPr>
        <w:rPr>
          <w:rFonts w:cstheme="minorHAnsi"/>
          <w:sz w:val="20"/>
          <w:szCs w:val="20"/>
          <w:lang w:val="pt-PT"/>
        </w:rPr>
        <w:sectPr w:rsidR="00496525" w:rsidRPr="009F3DB7" w:rsidSect="005C6F22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5C6F22" w:rsidRPr="009F3DB7" w:rsidRDefault="005C6F22" w:rsidP="00195D28">
      <w:pPr>
        <w:pStyle w:val="Title"/>
        <w:spacing w:before="360" w:after="240" w:line="360" w:lineRule="auto"/>
        <w:jc w:val="center"/>
        <w:rPr>
          <w:rFonts w:asciiTheme="minorHAnsi" w:hAnsiTheme="minorHAnsi" w:cstheme="minorHAnsi"/>
          <w:sz w:val="20"/>
        </w:rPr>
      </w:pPr>
      <w:r w:rsidRPr="009F3DB7">
        <w:rPr>
          <w:rFonts w:asciiTheme="minorHAnsi" w:hAnsiTheme="minorHAnsi" w:cstheme="minorHAnsi"/>
          <w:sz w:val="20"/>
        </w:rPr>
        <w:lastRenderedPageBreak/>
        <w:t xml:space="preserve">Histórico de </w:t>
      </w:r>
      <w:r w:rsidR="00194473" w:rsidRPr="009F3DB7">
        <w:rPr>
          <w:rFonts w:asciiTheme="minorHAnsi" w:hAnsiTheme="minorHAnsi" w:cstheme="minorHAnsi"/>
          <w:sz w:val="20"/>
        </w:rPr>
        <w:t>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5C6F22" w:rsidRPr="009F3DB7" w:rsidTr="006601E2">
        <w:trPr>
          <w:trHeight w:val="284"/>
        </w:trPr>
        <w:tc>
          <w:tcPr>
            <w:tcW w:w="797" w:type="pct"/>
            <w:shd w:val="clear" w:color="auto" w:fill="C0C0C0"/>
          </w:tcPr>
          <w:p w:rsidR="005C6F22" w:rsidRPr="009F3DB7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9F3DB7">
              <w:rPr>
                <w:rFonts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5C6F22" w:rsidRPr="009F3DB7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9F3DB7">
              <w:rPr>
                <w:rFonts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5C6F22" w:rsidRPr="009F3DB7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9F3DB7">
              <w:rPr>
                <w:rFonts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5C6F22" w:rsidRPr="009F3DB7" w:rsidRDefault="005C6F22" w:rsidP="00717A22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9F3DB7">
              <w:rPr>
                <w:rFonts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D736B0" w:rsidRPr="009F3DB7" w:rsidTr="006601E2">
        <w:trPr>
          <w:trHeight w:val="284"/>
        </w:trPr>
        <w:tc>
          <w:tcPr>
            <w:tcW w:w="797" w:type="pct"/>
          </w:tcPr>
          <w:p w:rsidR="00D736B0" w:rsidRPr="009F3DB7" w:rsidRDefault="00717A22" w:rsidP="00717A22">
            <w:pPr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 w:rsidRPr="009F3DB7">
              <w:rPr>
                <w:rFonts w:cstheme="minorHAnsi"/>
                <w:sz w:val="20"/>
                <w:szCs w:val="20"/>
                <w:lang w:val="es-ES_tradnl"/>
              </w:rPr>
              <w:t>1</w:t>
            </w:r>
            <w:r w:rsidR="00A33B54" w:rsidRPr="009F3DB7">
              <w:rPr>
                <w:rFonts w:cstheme="minorHAnsi"/>
                <w:sz w:val="20"/>
                <w:szCs w:val="20"/>
                <w:lang w:val="es-ES_tradnl"/>
              </w:rPr>
              <w:t>7</w:t>
            </w:r>
            <w:r w:rsidR="00D736B0" w:rsidRPr="009F3DB7">
              <w:rPr>
                <w:rFonts w:cstheme="minorHAnsi"/>
                <w:sz w:val="20"/>
                <w:szCs w:val="20"/>
                <w:lang w:val="es-ES_tradnl"/>
              </w:rPr>
              <w:t>/</w:t>
            </w:r>
            <w:r w:rsidR="00C072DF" w:rsidRPr="009F3DB7">
              <w:rPr>
                <w:rFonts w:cstheme="minorHAnsi"/>
                <w:sz w:val="20"/>
                <w:szCs w:val="20"/>
                <w:lang w:val="es-ES_tradnl"/>
              </w:rPr>
              <w:t>01</w:t>
            </w:r>
            <w:r w:rsidR="00D736B0" w:rsidRPr="009F3DB7">
              <w:rPr>
                <w:rFonts w:cstheme="minorHAnsi"/>
                <w:sz w:val="20"/>
                <w:szCs w:val="20"/>
                <w:lang w:val="es-ES_tradnl"/>
              </w:rPr>
              <w:t>/201</w:t>
            </w:r>
            <w:r w:rsidR="00C072DF" w:rsidRPr="009F3DB7">
              <w:rPr>
                <w:rFonts w:cstheme="minorHAnsi"/>
                <w:sz w:val="20"/>
                <w:szCs w:val="20"/>
                <w:lang w:val="es-ES_tradnl"/>
              </w:rPr>
              <w:t>3</w:t>
            </w:r>
          </w:p>
          <w:p w:rsidR="00D736B0" w:rsidRPr="009F3DB7" w:rsidRDefault="00D736B0" w:rsidP="00717A22">
            <w:pPr>
              <w:pStyle w:val="Instruo"/>
              <w:jc w:val="center"/>
              <w:rPr>
                <w:rFonts w:asciiTheme="minorHAnsi" w:hAnsiTheme="minorHAnsi" w:cstheme="minorHAnsi"/>
                <w:lang w:val="es-ES_tradnl"/>
              </w:rPr>
            </w:pPr>
          </w:p>
        </w:tc>
        <w:tc>
          <w:tcPr>
            <w:tcW w:w="556" w:type="pct"/>
          </w:tcPr>
          <w:p w:rsidR="00D736B0" w:rsidRPr="009F3DB7" w:rsidRDefault="00D736B0" w:rsidP="00717A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F3DB7">
              <w:rPr>
                <w:rFonts w:cstheme="minorHAnsi"/>
                <w:sz w:val="20"/>
                <w:szCs w:val="20"/>
              </w:rPr>
              <w:t>1.0</w:t>
            </w:r>
          </w:p>
        </w:tc>
        <w:tc>
          <w:tcPr>
            <w:tcW w:w="2293" w:type="pct"/>
          </w:tcPr>
          <w:p w:rsidR="00D736B0" w:rsidRPr="009F3DB7" w:rsidRDefault="00D736B0" w:rsidP="00717A22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</w:rPr>
            </w:pPr>
            <w:r w:rsidRPr="009F3DB7">
              <w:rPr>
                <w:rFonts w:asciiTheme="minorHAnsi" w:hAnsiTheme="minorHAnsi" w:cstheme="minorHAnsi"/>
                <w:i w:val="0"/>
                <w:color w:val="auto"/>
              </w:rPr>
              <w:t>Elaboração do Documento</w:t>
            </w:r>
          </w:p>
        </w:tc>
        <w:tc>
          <w:tcPr>
            <w:tcW w:w="1354" w:type="pct"/>
          </w:tcPr>
          <w:p w:rsidR="00D736B0" w:rsidRPr="009F3DB7" w:rsidRDefault="00C072DF" w:rsidP="00717A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F3DB7">
              <w:rPr>
                <w:rFonts w:cstheme="minorHAnsi"/>
                <w:sz w:val="20"/>
                <w:szCs w:val="20"/>
              </w:rPr>
              <w:t>Roberto Mendes</w:t>
            </w:r>
          </w:p>
        </w:tc>
      </w:tr>
      <w:tr w:rsidR="0052042C" w:rsidRPr="009F3DB7" w:rsidTr="006601E2">
        <w:trPr>
          <w:trHeight w:val="284"/>
        </w:trPr>
        <w:tc>
          <w:tcPr>
            <w:tcW w:w="797" w:type="pct"/>
          </w:tcPr>
          <w:p w:rsidR="0052042C" w:rsidRPr="009F3DB7" w:rsidRDefault="0052042C" w:rsidP="00717A22">
            <w:pPr>
              <w:jc w:val="center"/>
              <w:rPr>
                <w:rFonts w:cstheme="minorHAnsi"/>
                <w:sz w:val="20"/>
                <w:szCs w:val="20"/>
                <w:lang w:val="es-ES_tradnl"/>
              </w:rPr>
            </w:pPr>
            <w:r w:rsidRPr="009F3DB7">
              <w:rPr>
                <w:rFonts w:cstheme="minorHAnsi"/>
                <w:sz w:val="20"/>
                <w:szCs w:val="20"/>
                <w:lang w:val="es-ES_tradnl"/>
              </w:rPr>
              <w:t>29/05/2013</w:t>
            </w:r>
          </w:p>
        </w:tc>
        <w:tc>
          <w:tcPr>
            <w:tcW w:w="556" w:type="pct"/>
          </w:tcPr>
          <w:p w:rsidR="0052042C" w:rsidRPr="009F3DB7" w:rsidRDefault="0052042C" w:rsidP="00D27776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F3DB7">
              <w:rPr>
                <w:rFonts w:cstheme="minorHAnsi"/>
                <w:sz w:val="20"/>
                <w:szCs w:val="20"/>
              </w:rPr>
              <w:t>1.</w:t>
            </w:r>
            <w:r w:rsidR="00D27776" w:rsidRPr="009F3DB7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293" w:type="pct"/>
          </w:tcPr>
          <w:p w:rsidR="0052042C" w:rsidRPr="009F3DB7" w:rsidRDefault="0052042C" w:rsidP="00717A22">
            <w:pPr>
              <w:pStyle w:val="Instruo"/>
              <w:jc w:val="center"/>
              <w:rPr>
                <w:rFonts w:asciiTheme="minorHAnsi" w:hAnsiTheme="minorHAnsi" w:cstheme="minorHAnsi"/>
                <w:i w:val="0"/>
                <w:color w:val="auto"/>
              </w:rPr>
            </w:pPr>
            <w:r w:rsidRPr="009F3DB7">
              <w:rPr>
                <w:rFonts w:asciiTheme="minorHAnsi" w:hAnsiTheme="minorHAnsi" w:cstheme="minorHAnsi"/>
                <w:i w:val="0"/>
                <w:color w:val="auto"/>
              </w:rPr>
              <w:t>Revisão e correção do Documento</w:t>
            </w:r>
          </w:p>
        </w:tc>
        <w:tc>
          <w:tcPr>
            <w:tcW w:w="1354" w:type="pct"/>
          </w:tcPr>
          <w:p w:rsidR="0052042C" w:rsidRPr="009F3DB7" w:rsidRDefault="0052042C" w:rsidP="00717A2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9F3DB7">
              <w:rPr>
                <w:rFonts w:cstheme="minorHAnsi"/>
                <w:sz w:val="20"/>
                <w:szCs w:val="20"/>
              </w:rPr>
              <w:t>João Antônio</w:t>
            </w:r>
            <w:r w:rsidR="00122E97" w:rsidRPr="009F3DB7">
              <w:rPr>
                <w:rFonts w:cstheme="minorHAnsi"/>
                <w:sz w:val="20"/>
                <w:szCs w:val="20"/>
              </w:rPr>
              <w:t xml:space="preserve"> R. de Sousa</w:t>
            </w:r>
          </w:p>
        </w:tc>
      </w:tr>
      <w:tr w:rsidR="00FF5FB4" w:rsidRPr="009F3DB7" w:rsidTr="006601E2">
        <w:trPr>
          <w:trHeight w:val="284"/>
        </w:trPr>
        <w:tc>
          <w:tcPr>
            <w:tcW w:w="797" w:type="pct"/>
          </w:tcPr>
          <w:p w:rsidR="00FF5FB4" w:rsidRPr="009F3DB7" w:rsidRDefault="00FF5FB4">
            <w:pPr>
              <w:jc w:val="center"/>
              <w:rPr>
                <w:rFonts w:cstheme="minorHAnsi"/>
                <w:sz w:val="20"/>
                <w:szCs w:val="20"/>
                <w:lang w:val="es-ES_tradnl" w:eastAsia="en-US"/>
              </w:rPr>
            </w:pPr>
            <w:r w:rsidRPr="009F3DB7">
              <w:rPr>
                <w:rFonts w:cstheme="minorHAnsi"/>
                <w:sz w:val="20"/>
                <w:szCs w:val="20"/>
                <w:lang w:val="es-ES_tradnl" w:eastAsia="en-US"/>
              </w:rPr>
              <w:t>03/06/2013</w:t>
            </w:r>
          </w:p>
        </w:tc>
        <w:tc>
          <w:tcPr>
            <w:tcW w:w="556" w:type="pct"/>
          </w:tcPr>
          <w:p w:rsidR="00FF5FB4" w:rsidRPr="009F3DB7" w:rsidRDefault="00FF5FB4" w:rsidP="00D27776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9F3DB7">
              <w:rPr>
                <w:rFonts w:cstheme="minorHAnsi"/>
                <w:sz w:val="20"/>
                <w:szCs w:val="20"/>
                <w:lang w:eastAsia="en-US"/>
              </w:rPr>
              <w:t>1.</w:t>
            </w:r>
            <w:r w:rsidR="00D27776" w:rsidRPr="009F3DB7">
              <w:rPr>
                <w:rFonts w:cstheme="minorHAnsi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2293" w:type="pct"/>
          </w:tcPr>
          <w:p w:rsidR="00FF5FB4" w:rsidRPr="009F3DB7" w:rsidRDefault="00FF5FB4">
            <w:pPr>
              <w:pStyle w:val="Instruo"/>
              <w:spacing w:line="276" w:lineRule="auto"/>
              <w:jc w:val="center"/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</w:pPr>
            <w:r w:rsidRPr="009F3DB7"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  <w:t>Revisão do documento</w:t>
            </w:r>
          </w:p>
        </w:tc>
        <w:tc>
          <w:tcPr>
            <w:tcW w:w="1354" w:type="pct"/>
          </w:tcPr>
          <w:p w:rsidR="00FF5FB4" w:rsidRPr="009F3DB7" w:rsidRDefault="00FF5FB4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9F3DB7">
              <w:rPr>
                <w:rFonts w:cstheme="minorHAnsi"/>
                <w:sz w:val="20"/>
                <w:szCs w:val="20"/>
                <w:lang w:eastAsia="en-US"/>
              </w:rPr>
              <w:t>João Antônio</w:t>
            </w:r>
            <w:r w:rsidR="00122E97" w:rsidRPr="009F3DB7">
              <w:rPr>
                <w:rFonts w:cstheme="minorHAnsi"/>
                <w:sz w:val="20"/>
                <w:szCs w:val="20"/>
                <w:lang w:eastAsia="en-US"/>
              </w:rPr>
              <w:t xml:space="preserve"> R. de Sousa</w:t>
            </w:r>
          </w:p>
        </w:tc>
      </w:tr>
      <w:tr w:rsidR="00523178" w:rsidRPr="009F3DB7" w:rsidTr="006601E2">
        <w:trPr>
          <w:trHeight w:val="284"/>
        </w:trPr>
        <w:tc>
          <w:tcPr>
            <w:tcW w:w="797" w:type="pct"/>
          </w:tcPr>
          <w:p w:rsidR="00523178" w:rsidRPr="009F3DB7" w:rsidRDefault="00523178">
            <w:pPr>
              <w:jc w:val="center"/>
              <w:rPr>
                <w:rFonts w:cstheme="minorHAnsi"/>
                <w:sz w:val="20"/>
                <w:szCs w:val="20"/>
                <w:lang w:val="es-ES_tradnl" w:eastAsia="en-US"/>
              </w:rPr>
            </w:pPr>
            <w:r w:rsidRPr="009F3DB7">
              <w:rPr>
                <w:rFonts w:cstheme="minorHAnsi"/>
                <w:sz w:val="20"/>
                <w:szCs w:val="20"/>
                <w:lang w:val="es-ES_tradnl" w:eastAsia="en-US"/>
              </w:rPr>
              <w:t>04/07/2013</w:t>
            </w:r>
          </w:p>
        </w:tc>
        <w:tc>
          <w:tcPr>
            <w:tcW w:w="556" w:type="pct"/>
          </w:tcPr>
          <w:p w:rsidR="00523178" w:rsidRPr="009F3DB7" w:rsidRDefault="00523178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9F3DB7">
              <w:rPr>
                <w:rFonts w:cstheme="minorHAnsi"/>
                <w:sz w:val="20"/>
                <w:szCs w:val="20"/>
                <w:lang w:eastAsia="en-US"/>
              </w:rPr>
              <w:t>1.</w:t>
            </w:r>
            <w:r w:rsidR="00D27776" w:rsidRPr="009F3DB7">
              <w:rPr>
                <w:rFonts w:cstheme="minorHAnsi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2293" w:type="pct"/>
          </w:tcPr>
          <w:p w:rsidR="00523178" w:rsidRPr="009F3DB7" w:rsidRDefault="00523178">
            <w:pPr>
              <w:pStyle w:val="Instruo"/>
              <w:spacing w:line="276" w:lineRule="auto"/>
              <w:jc w:val="center"/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</w:pPr>
            <w:r w:rsidRPr="009F3DB7">
              <w:rPr>
                <w:rFonts w:asciiTheme="minorHAnsi" w:hAnsiTheme="minorHAnsi" w:cstheme="minorHAnsi"/>
                <w:i w:val="0"/>
                <w:color w:val="auto"/>
                <w:lang w:eastAsia="en-US"/>
              </w:rPr>
              <w:t>Atualização de documento</w:t>
            </w:r>
          </w:p>
        </w:tc>
        <w:tc>
          <w:tcPr>
            <w:tcW w:w="1354" w:type="pct"/>
          </w:tcPr>
          <w:p w:rsidR="00523178" w:rsidRPr="009F3DB7" w:rsidRDefault="00523178">
            <w:pPr>
              <w:jc w:val="center"/>
              <w:rPr>
                <w:rFonts w:cstheme="minorHAnsi"/>
                <w:sz w:val="20"/>
                <w:szCs w:val="20"/>
                <w:lang w:eastAsia="en-US"/>
              </w:rPr>
            </w:pPr>
            <w:r w:rsidRPr="009F3DB7">
              <w:rPr>
                <w:rFonts w:cstheme="minorHAnsi"/>
                <w:sz w:val="20"/>
                <w:szCs w:val="20"/>
                <w:lang w:eastAsia="en-US"/>
              </w:rPr>
              <w:t>Felipe Leandro Almeida</w:t>
            </w:r>
          </w:p>
        </w:tc>
      </w:tr>
      <w:tr w:rsidR="00122E97" w:rsidRPr="009F3DB7" w:rsidTr="006601E2">
        <w:trPr>
          <w:trHeight w:val="284"/>
        </w:trPr>
        <w:tc>
          <w:tcPr>
            <w:tcW w:w="797" w:type="pct"/>
          </w:tcPr>
          <w:p w:rsidR="00122E97" w:rsidRPr="009F3DB7" w:rsidRDefault="00122E97" w:rsidP="00B14671">
            <w:pPr>
              <w:jc w:val="center"/>
              <w:rPr>
                <w:rFonts w:cs="Arial"/>
                <w:sz w:val="20"/>
                <w:szCs w:val="20"/>
                <w:lang w:val="es-ES_tradnl"/>
              </w:rPr>
            </w:pPr>
            <w:r w:rsidRPr="009F3DB7">
              <w:rPr>
                <w:rFonts w:cs="Arial"/>
                <w:sz w:val="20"/>
                <w:szCs w:val="20"/>
                <w:lang w:val="es-ES_tradnl"/>
              </w:rPr>
              <w:t>27/08/2013</w:t>
            </w:r>
          </w:p>
        </w:tc>
        <w:tc>
          <w:tcPr>
            <w:tcW w:w="556" w:type="pct"/>
          </w:tcPr>
          <w:p w:rsidR="00122E97" w:rsidRPr="009F3DB7" w:rsidRDefault="00122E97" w:rsidP="00B14671">
            <w:pPr>
              <w:jc w:val="center"/>
              <w:rPr>
                <w:rFonts w:cs="Arial"/>
                <w:sz w:val="20"/>
                <w:szCs w:val="20"/>
              </w:rPr>
            </w:pPr>
            <w:r w:rsidRPr="009F3DB7">
              <w:rPr>
                <w:rFonts w:cs="Arial"/>
                <w:sz w:val="20"/>
                <w:szCs w:val="20"/>
              </w:rPr>
              <w:t>1.4</w:t>
            </w:r>
          </w:p>
        </w:tc>
        <w:tc>
          <w:tcPr>
            <w:tcW w:w="2293" w:type="pct"/>
          </w:tcPr>
          <w:p w:rsidR="00122E97" w:rsidRPr="009F3DB7" w:rsidRDefault="00122E97" w:rsidP="00B14671">
            <w:pPr>
              <w:pStyle w:val="Instruo"/>
              <w:jc w:val="center"/>
              <w:rPr>
                <w:rFonts w:asciiTheme="minorHAnsi" w:hAnsiTheme="minorHAnsi"/>
                <w:i w:val="0"/>
                <w:color w:val="auto"/>
              </w:rPr>
            </w:pPr>
            <w:r w:rsidRPr="009F3DB7">
              <w:rPr>
                <w:rFonts w:asciiTheme="minorHAnsi" w:hAnsiTheme="minorHAnsi"/>
                <w:i w:val="0"/>
                <w:color w:val="auto"/>
              </w:rPr>
              <w:t>Correção e revisão do documento</w:t>
            </w:r>
          </w:p>
        </w:tc>
        <w:tc>
          <w:tcPr>
            <w:tcW w:w="1354" w:type="pct"/>
          </w:tcPr>
          <w:p w:rsidR="00122E97" w:rsidRPr="009F3DB7" w:rsidRDefault="00122E97" w:rsidP="00B14671">
            <w:pPr>
              <w:jc w:val="center"/>
              <w:rPr>
                <w:rFonts w:cs="Arial"/>
                <w:sz w:val="20"/>
                <w:szCs w:val="20"/>
              </w:rPr>
            </w:pPr>
            <w:r w:rsidRPr="009F3DB7">
              <w:rPr>
                <w:rFonts w:cs="Arial"/>
                <w:sz w:val="20"/>
                <w:szCs w:val="20"/>
              </w:rPr>
              <w:t>João Antônio R. de Sousa</w:t>
            </w:r>
          </w:p>
        </w:tc>
      </w:tr>
      <w:tr w:rsidR="006F0460" w:rsidRPr="009F3DB7" w:rsidTr="006601E2">
        <w:trPr>
          <w:trHeight w:val="284"/>
        </w:trPr>
        <w:tc>
          <w:tcPr>
            <w:tcW w:w="797" w:type="pct"/>
          </w:tcPr>
          <w:p w:rsidR="006F0460" w:rsidRPr="009F3DB7" w:rsidRDefault="006F0460" w:rsidP="00B14671">
            <w:pPr>
              <w:jc w:val="center"/>
              <w:rPr>
                <w:rFonts w:cs="Arial"/>
                <w:sz w:val="20"/>
                <w:szCs w:val="20"/>
                <w:lang w:val="es-ES_tradnl"/>
              </w:rPr>
            </w:pPr>
            <w:r w:rsidRPr="009F3DB7">
              <w:rPr>
                <w:rFonts w:cs="Arial"/>
                <w:sz w:val="20"/>
                <w:szCs w:val="20"/>
                <w:lang w:val="es-ES_tradnl"/>
              </w:rPr>
              <w:t>13/12/2013</w:t>
            </w:r>
          </w:p>
        </w:tc>
        <w:tc>
          <w:tcPr>
            <w:tcW w:w="556" w:type="pct"/>
          </w:tcPr>
          <w:p w:rsidR="006F0460" w:rsidRPr="009F3DB7" w:rsidRDefault="006F0460" w:rsidP="00B14671">
            <w:pPr>
              <w:jc w:val="center"/>
              <w:rPr>
                <w:rFonts w:cs="Arial"/>
                <w:sz w:val="20"/>
                <w:szCs w:val="20"/>
              </w:rPr>
            </w:pPr>
            <w:r w:rsidRPr="009F3DB7">
              <w:rPr>
                <w:rFonts w:cs="Arial"/>
                <w:sz w:val="20"/>
                <w:szCs w:val="20"/>
              </w:rPr>
              <w:t>1.5</w:t>
            </w:r>
          </w:p>
        </w:tc>
        <w:tc>
          <w:tcPr>
            <w:tcW w:w="2293" w:type="pct"/>
          </w:tcPr>
          <w:p w:rsidR="006F0460" w:rsidRPr="009F3DB7" w:rsidRDefault="006F0460" w:rsidP="00B14671">
            <w:pPr>
              <w:pStyle w:val="Instruo"/>
              <w:jc w:val="center"/>
              <w:rPr>
                <w:rFonts w:asciiTheme="minorHAnsi" w:hAnsiTheme="minorHAnsi"/>
                <w:i w:val="0"/>
                <w:color w:val="auto"/>
              </w:rPr>
            </w:pPr>
            <w:r w:rsidRPr="009F3DB7">
              <w:rPr>
                <w:rFonts w:asciiTheme="minorHAnsi" w:hAnsiTheme="minorHAnsi"/>
                <w:i w:val="0"/>
                <w:color w:val="auto"/>
              </w:rPr>
              <w:t>Atualização do documento</w:t>
            </w:r>
          </w:p>
        </w:tc>
        <w:tc>
          <w:tcPr>
            <w:tcW w:w="1354" w:type="pct"/>
          </w:tcPr>
          <w:p w:rsidR="006F0460" w:rsidRPr="009F3DB7" w:rsidRDefault="006F0460" w:rsidP="00B14671">
            <w:pPr>
              <w:jc w:val="center"/>
              <w:rPr>
                <w:rFonts w:cs="Arial"/>
                <w:sz w:val="20"/>
                <w:szCs w:val="20"/>
              </w:rPr>
            </w:pPr>
            <w:r w:rsidRPr="009F3DB7">
              <w:rPr>
                <w:rFonts w:cs="Arial"/>
                <w:sz w:val="20"/>
                <w:szCs w:val="20"/>
              </w:rPr>
              <w:t>João Antônio R. de Sousa</w:t>
            </w:r>
          </w:p>
        </w:tc>
      </w:tr>
    </w:tbl>
    <w:p w:rsidR="005C6F22" w:rsidRPr="009F3DB7" w:rsidRDefault="005C6F22" w:rsidP="005C6F22">
      <w:pPr>
        <w:spacing w:after="0"/>
        <w:rPr>
          <w:rFonts w:cstheme="minorHAnsi"/>
          <w:sz w:val="20"/>
          <w:szCs w:val="20"/>
        </w:rPr>
      </w:pPr>
    </w:p>
    <w:p w:rsidR="006601E2" w:rsidRPr="009F3DB7" w:rsidRDefault="006601E2">
      <w:pPr>
        <w:rPr>
          <w:rFonts w:cstheme="minorHAnsi"/>
          <w:sz w:val="20"/>
          <w:szCs w:val="20"/>
          <w:lang w:val="pt-PT"/>
        </w:rPr>
      </w:pPr>
    </w:p>
    <w:p w:rsidR="002E5312" w:rsidRPr="009F3DB7" w:rsidRDefault="006601E2" w:rsidP="00195D28">
      <w:pPr>
        <w:pStyle w:val="Title"/>
        <w:pageBreakBefore/>
        <w:spacing w:before="360" w:after="240" w:line="360" w:lineRule="auto"/>
        <w:jc w:val="center"/>
        <w:rPr>
          <w:rFonts w:asciiTheme="minorHAnsi" w:hAnsiTheme="minorHAnsi"/>
          <w:noProof/>
        </w:rPr>
      </w:pPr>
      <w:r w:rsidRPr="009F3DB7">
        <w:rPr>
          <w:rFonts w:asciiTheme="minorHAnsi" w:hAnsiTheme="minorHAnsi" w:cstheme="minorHAnsi"/>
          <w:sz w:val="20"/>
        </w:rPr>
        <w:lastRenderedPageBreak/>
        <w:t xml:space="preserve">Sumário </w:t>
      </w:r>
      <w:r w:rsidR="007509B8" w:rsidRPr="009F3DB7">
        <w:rPr>
          <w:rFonts w:asciiTheme="minorHAnsi" w:hAnsiTheme="minorHAnsi" w:cstheme="minorHAnsi"/>
          <w:sz w:val="20"/>
        </w:rPr>
        <w:fldChar w:fldCharType="begin"/>
      </w:r>
      <w:r w:rsidR="005C6F22" w:rsidRPr="009F3DB7">
        <w:rPr>
          <w:rFonts w:asciiTheme="minorHAnsi" w:hAnsiTheme="minorHAnsi" w:cstheme="minorHAnsi"/>
          <w:sz w:val="20"/>
        </w:rPr>
        <w:instrText xml:space="preserve"> TOC \o "1-3" \h \z \u </w:instrText>
      </w:r>
      <w:r w:rsidR="007509B8" w:rsidRPr="009F3DB7">
        <w:rPr>
          <w:rFonts w:asciiTheme="minorHAnsi" w:hAnsiTheme="minorHAnsi" w:cstheme="minorHAnsi"/>
          <w:sz w:val="20"/>
        </w:rPr>
        <w:fldChar w:fldCharType="separate"/>
      </w:r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5" w:history="1">
        <w:r w:rsidR="002E5312" w:rsidRPr="009F3DB7">
          <w:rPr>
            <w:rStyle w:val="Hyperlink"/>
            <w:noProof/>
          </w:rPr>
          <w:t>1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INTRODUÇÃO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_Toc376787795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6" w:history="1">
        <w:r w:rsidR="002E5312" w:rsidRPr="009F3DB7">
          <w:rPr>
            <w:rStyle w:val="Hyperlink"/>
            <w:noProof/>
          </w:rPr>
          <w:t>2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Definições, Acrônimos e Abreviações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_Toc376787796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7" w:history="1">
        <w:r w:rsidR="002E5312" w:rsidRPr="009F3DB7">
          <w:rPr>
            <w:rStyle w:val="Hyperlink"/>
            <w:noProof/>
          </w:rPr>
          <w:t>3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Referências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_Toc376787797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8" w:history="1">
        <w:r w:rsidR="002E5312" w:rsidRPr="009F3DB7">
          <w:rPr>
            <w:rStyle w:val="Hyperlink"/>
            <w:noProof/>
          </w:rPr>
          <w:t>4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Atores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_Toc376787798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799" w:history="1">
        <w:r w:rsidR="002E5312" w:rsidRPr="009F3DB7">
          <w:rPr>
            <w:rStyle w:val="Hyperlink"/>
            <w:noProof/>
          </w:rPr>
          <w:t>5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Pré-condições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_Toc376787799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00" w:history="1">
        <w:r w:rsidR="002E5312" w:rsidRPr="009F3DB7">
          <w:rPr>
            <w:rStyle w:val="Hyperlink"/>
            <w:noProof/>
          </w:rPr>
          <w:t>6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Fluxo de Eventos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01" w:history="1">
        <w:r w:rsidR="002E5312" w:rsidRPr="009F3DB7">
          <w:rPr>
            <w:rStyle w:val="Hyperlink"/>
            <w:noProof/>
          </w:rPr>
          <w:t>6.1.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Fluxo Básico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02" w:history="1">
        <w:r w:rsidR="002E5312" w:rsidRPr="009F3DB7">
          <w:rPr>
            <w:rStyle w:val="Hyperlink"/>
            <w:noProof/>
          </w:rPr>
          <w:t>6.2.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Fluxos alternativos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6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3" w:history="1">
        <w:r w:rsidR="002E5312" w:rsidRPr="009F3DB7">
          <w:rPr>
            <w:rStyle w:val="Hyperlink"/>
            <w:noProof/>
          </w:rPr>
          <w:t>6.2.1.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PESQUISAR/LISTAR MANIFESTAÇÕES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6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4" w:history="1">
        <w:r w:rsidR="002E5312" w:rsidRPr="009F3DB7">
          <w:rPr>
            <w:rStyle w:val="Hyperlink"/>
            <w:noProof/>
          </w:rPr>
          <w:t>6.2.2.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PESQUISAR/LISTAR NOS ENCAMINHAMENTOS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6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5" w:history="1">
        <w:r w:rsidR="002E5312" w:rsidRPr="009F3DB7">
          <w:rPr>
            <w:rStyle w:val="Hyperlink"/>
            <w:noProof/>
          </w:rPr>
          <w:t>6.2.3.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DETALHAR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6" w:history="1">
        <w:r w:rsidR="002E5312" w:rsidRPr="009F3DB7">
          <w:rPr>
            <w:rStyle w:val="Hyperlink"/>
            <w:noProof/>
          </w:rPr>
          <w:t>6.2.4.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ASSUMIR ANÁLISE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7" w:history="1">
        <w:r w:rsidR="002E5312" w:rsidRPr="009F3DB7">
          <w:rPr>
            <w:rStyle w:val="Hyperlink"/>
            <w:noProof/>
          </w:rPr>
          <w:t>6.2.5.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ENCAMINHAR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8" w:history="1">
        <w:r w:rsidR="002E5312" w:rsidRPr="009F3DB7">
          <w:rPr>
            <w:rStyle w:val="Hyperlink"/>
            <w:noProof/>
          </w:rPr>
          <w:t>6.2.6.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ENVIAR MENSAGEM AO MANIFESTANTE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09" w:history="1">
        <w:r w:rsidR="002E5312" w:rsidRPr="009F3DB7">
          <w:rPr>
            <w:rStyle w:val="Hyperlink"/>
            <w:noProof/>
          </w:rPr>
          <w:t>6.2.7.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MENSAGEMS ENVIADAS AO MANIFESTANTE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_Toc376787809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0" w:history="1">
        <w:r w:rsidR="002E5312" w:rsidRPr="009F3DB7">
          <w:rPr>
            <w:rStyle w:val="Hyperlink"/>
            <w:noProof/>
          </w:rPr>
          <w:t>6.2.8.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ENVIAR MENSAGEM À UNIDADE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1" w:history="1">
        <w:r w:rsidR="002E5312" w:rsidRPr="009F3DB7">
          <w:rPr>
            <w:rStyle w:val="Hyperlink"/>
            <w:noProof/>
          </w:rPr>
          <w:t>6.2.9.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MENSAGENS ENVIADAS À UNIDADE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2" w:history="1">
        <w:r w:rsidR="002E5312" w:rsidRPr="009F3DB7">
          <w:rPr>
            <w:rStyle w:val="Hyperlink"/>
            <w:noProof/>
          </w:rPr>
          <w:t>6.2.10.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SOLUCIONAR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3" w:history="1">
        <w:r w:rsidR="002E5312" w:rsidRPr="009F3DB7">
          <w:rPr>
            <w:rStyle w:val="Hyperlink"/>
            <w:noProof/>
          </w:rPr>
          <w:t>6.2.11.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REATIVAR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4" w:history="1">
        <w:r w:rsidR="002E5312" w:rsidRPr="009F3DB7">
          <w:rPr>
            <w:rStyle w:val="Hyperlink"/>
            <w:noProof/>
          </w:rPr>
          <w:t>6.2.12.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OCULTAR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5" w:history="1">
        <w:r w:rsidR="002E5312" w:rsidRPr="009F3DB7">
          <w:rPr>
            <w:rStyle w:val="Hyperlink"/>
            <w:noProof/>
          </w:rPr>
          <w:t>6.2.13.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VOLTAR A MOSTRAR A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6" w:history="1">
        <w:r w:rsidR="002E5312" w:rsidRPr="009F3DB7">
          <w:rPr>
            <w:rStyle w:val="Hyperlink"/>
            <w:noProof/>
          </w:rPr>
          <w:t>6.2.14.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ATRASO PARA ENCAMINHAMENTO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7" w:history="1">
        <w:r w:rsidR="002E5312" w:rsidRPr="009F3DB7">
          <w:rPr>
            <w:rStyle w:val="Hyperlink"/>
            <w:noProof/>
          </w:rPr>
          <w:t>6.2.15.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COM ATRASO DA RESPOSTA A OUVIDORIA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8" w:history="1">
        <w:r w:rsidR="002E5312" w:rsidRPr="009F3DB7">
          <w:rPr>
            <w:rStyle w:val="Hyperlink"/>
            <w:noProof/>
          </w:rPr>
          <w:t>6.2.16.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COM ATRASO PARA RESPOSTA AO CIDADÃO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19" w:history="1">
        <w:r w:rsidR="002E5312" w:rsidRPr="009F3DB7">
          <w:rPr>
            <w:rStyle w:val="Hyperlink"/>
            <w:noProof/>
          </w:rPr>
          <w:t>6.2.17.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MANIFESTAÇÕES SEM ATRASO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_Toc376787819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0" w:history="1">
        <w:r w:rsidR="002E5312" w:rsidRPr="009F3DB7">
          <w:rPr>
            <w:rStyle w:val="Hyperlink"/>
            <w:noProof/>
          </w:rPr>
          <w:t>6.2.18.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MANIFESTAÇÕES OCULTAS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1" w:history="1">
        <w:r w:rsidR="002E5312" w:rsidRPr="009F3DB7">
          <w:rPr>
            <w:rStyle w:val="Hyperlink"/>
            <w:noProof/>
          </w:rPr>
          <w:t>6.2.19.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BLOQUEAR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2" w:history="1">
        <w:r w:rsidR="002E5312" w:rsidRPr="009F3DB7">
          <w:rPr>
            <w:rStyle w:val="Hyperlink"/>
            <w:noProof/>
          </w:rPr>
          <w:t>6.2.20.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DESBLOQUEAR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3" w:history="1">
        <w:r w:rsidR="002E5312" w:rsidRPr="009F3DB7">
          <w:rPr>
            <w:rStyle w:val="Hyperlink"/>
            <w:noProof/>
          </w:rPr>
          <w:t>6.2.21.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SOLUCIONAR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4" w:history="1">
        <w:r w:rsidR="002E5312" w:rsidRPr="009F3DB7">
          <w:rPr>
            <w:rStyle w:val="Hyperlink"/>
            <w:noProof/>
          </w:rPr>
          <w:t>6.2.22.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CLASSIFICAÇÕES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5" w:history="1">
        <w:r w:rsidR="002E5312" w:rsidRPr="009F3DB7">
          <w:rPr>
            <w:rStyle w:val="Hyperlink"/>
            <w:noProof/>
          </w:rPr>
          <w:t>6.2.23.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SUBCLASSIFICAÇÕES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6" w:history="1">
        <w:r w:rsidR="002E5312" w:rsidRPr="009F3DB7">
          <w:rPr>
            <w:rStyle w:val="Hyperlink"/>
            <w:noProof/>
          </w:rPr>
          <w:t>6.2.24.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ENVIAR MENSAGEM AO MANIFESTANTE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7" w:history="1">
        <w:r w:rsidR="002E5312" w:rsidRPr="009F3DB7">
          <w:rPr>
            <w:rStyle w:val="Hyperlink"/>
            <w:noProof/>
          </w:rPr>
          <w:t>6.2.25.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ENVIAR MENSAGEM À UNIDADE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8" w:history="1">
        <w:r w:rsidR="002E5312" w:rsidRPr="009F3DB7">
          <w:rPr>
            <w:rStyle w:val="Hyperlink"/>
            <w:noProof/>
          </w:rPr>
          <w:t>6.2.26.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CAIXA DE ENTRADA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29" w:history="1">
        <w:r w:rsidR="002E5312" w:rsidRPr="009F3DB7">
          <w:rPr>
            <w:rStyle w:val="Hyperlink"/>
            <w:noProof/>
          </w:rPr>
          <w:t>6.2.27.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SOLICITADO INFORMAÇÃO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_Toc376787829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0" w:history="1">
        <w:r w:rsidR="002E5312" w:rsidRPr="009F3DB7">
          <w:rPr>
            <w:rStyle w:val="Hyperlink"/>
            <w:noProof/>
          </w:rPr>
          <w:t>6.2.28.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EM ANDAMENTO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1" w:history="1">
        <w:r w:rsidR="002E5312" w:rsidRPr="009F3DB7">
          <w:rPr>
            <w:rStyle w:val="Hyperlink"/>
            <w:noProof/>
          </w:rPr>
          <w:t>6.2.29.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RETORNADAS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2" w:history="1">
        <w:r w:rsidR="002E5312" w:rsidRPr="009F3DB7">
          <w:rPr>
            <w:rStyle w:val="Hyperlink"/>
            <w:noProof/>
          </w:rPr>
          <w:t>6.2.30.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SOLUCIONADAS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3" w:history="1">
        <w:r w:rsidR="002E5312" w:rsidRPr="009F3DB7">
          <w:rPr>
            <w:rStyle w:val="Hyperlink"/>
            <w:noProof/>
          </w:rPr>
          <w:t>6.2.31.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RESPONDER A OUVIDORIA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34" w:history="1">
        <w:r w:rsidR="002E5312" w:rsidRPr="009F3DB7">
          <w:rPr>
            <w:rStyle w:val="Hyperlink"/>
            <w:noProof/>
          </w:rPr>
          <w:t>6.3.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Fluxo de Exceções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5" w:history="1">
        <w:r w:rsidR="002E5312" w:rsidRPr="009F3DB7">
          <w:rPr>
            <w:rStyle w:val="Hyperlink"/>
            <w:noProof/>
          </w:rPr>
          <w:t>FE01.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Informação Obrigatória Não Preenchida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6" w:history="1">
        <w:r w:rsidR="002E5312" w:rsidRPr="009F3DB7">
          <w:rPr>
            <w:rStyle w:val="Hyperlink"/>
            <w:noProof/>
          </w:rPr>
          <w:t>FE02.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Campo não preenchido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7837" w:history="1">
        <w:r w:rsidR="002E5312" w:rsidRPr="009F3DB7">
          <w:rPr>
            <w:rStyle w:val="Hyperlink"/>
            <w:noProof/>
          </w:rPr>
          <w:t>FE03.</w:t>
        </w:r>
        <w:r w:rsidR="002E5312" w:rsidRPr="009F3DB7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E-mail não Enviado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38" w:history="1">
        <w:r w:rsidR="002E5312" w:rsidRPr="009F3DB7">
          <w:rPr>
            <w:rStyle w:val="Hyperlink"/>
            <w:noProof/>
          </w:rPr>
          <w:t>7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Ponto de Extensão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39" w:history="1">
        <w:r w:rsidR="002E5312" w:rsidRPr="009F3DB7">
          <w:rPr>
            <w:rStyle w:val="Hyperlink"/>
            <w:noProof/>
          </w:rPr>
          <w:t>8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Pós-condições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_Toc376787839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40" w:history="1">
        <w:r w:rsidR="002E5312" w:rsidRPr="009F3DB7">
          <w:rPr>
            <w:rStyle w:val="Hyperlink"/>
            <w:noProof/>
          </w:rPr>
          <w:t>9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Interface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13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1" w:history="1">
        <w:r w:rsidR="002E5312" w:rsidRPr="009F3DB7">
          <w:rPr>
            <w:rStyle w:val="Hyperlink"/>
            <w:noProof/>
          </w:rPr>
          <w:t>9.1.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Pesquisar/listar manifestações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13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2" w:history="1">
        <w:r w:rsidR="002E5312" w:rsidRPr="009F3DB7">
          <w:rPr>
            <w:rStyle w:val="Hyperlink"/>
            <w:noProof/>
          </w:rPr>
          <w:t>9.2.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Ocultar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13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3" w:history="1">
        <w:r w:rsidR="002E5312" w:rsidRPr="009F3DB7">
          <w:rPr>
            <w:rStyle w:val="Hyperlink"/>
            <w:noProof/>
          </w:rPr>
          <w:t>9.3.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Voltar a mostrar a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13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4" w:history="1">
        <w:r w:rsidR="002E5312" w:rsidRPr="009F3DB7">
          <w:rPr>
            <w:rStyle w:val="Hyperlink"/>
            <w:noProof/>
          </w:rPr>
          <w:t>9.4.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com atraso para Encaminhamento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14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5" w:history="1">
        <w:r w:rsidR="002E5312" w:rsidRPr="009F3DB7">
          <w:rPr>
            <w:rStyle w:val="Hyperlink"/>
            <w:noProof/>
          </w:rPr>
          <w:t>9.5.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Atrasadas - Atraso de Resposta à Ouvidoria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14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6" w:history="1">
        <w:r w:rsidR="002E5312" w:rsidRPr="009F3DB7">
          <w:rPr>
            <w:rStyle w:val="Hyperlink"/>
            <w:noProof/>
          </w:rPr>
          <w:t>9.6.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– Atraso para Resposta ao Cidadão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7" w:history="1">
        <w:r w:rsidR="002E5312" w:rsidRPr="009F3DB7">
          <w:rPr>
            <w:rStyle w:val="Hyperlink"/>
            <w:noProof/>
          </w:rPr>
          <w:t>9.7.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manifestações sem Atraso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8" w:history="1">
        <w:r w:rsidR="002E5312" w:rsidRPr="009F3DB7">
          <w:rPr>
            <w:rStyle w:val="Hyperlink"/>
            <w:noProof/>
          </w:rPr>
          <w:t>9.8.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manifestaçãos ocultas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16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49" w:history="1">
        <w:r w:rsidR="002E5312" w:rsidRPr="009F3DB7">
          <w:rPr>
            <w:rStyle w:val="Hyperlink"/>
            <w:noProof/>
          </w:rPr>
          <w:t>9.9.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detalhar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_Toc376787849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16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0" w:history="1">
        <w:r w:rsidR="002E5312" w:rsidRPr="009F3DB7">
          <w:rPr>
            <w:rStyle w:val="Hyperlink"/>
            <w:noProof/>
          </w:rPr>
          <w:t>9.10.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Encaminhar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1" w:history="1">
        <w:r w:rsidR="002E5312" w:rsidRPr="009F3DB7">
          <w:rPr>
            <w:rStyle w:val="Hyperlink"/>
            <w:noProof/>
          </w:rPr>
          <w:t>9.11.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Enviar mensagem ao manifestante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17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2" w:history="1">
        <w:r w:rsidR="002E5312" w:rsidRPr="009F3DB7">
          <w:rPr>
            <w:rStyle w:val="Hyperlink"/>
            <w:noProof/>
          </w:rPr>
          <w:t>9.12.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mensagens enviadas ao manifestante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3" w:history="1">
        <w:r w:rsidR="002E5312" w:rsidRPr="009F3DB7">
          <w:rPr>
            <w:rStyle w:val="Hyperlink"/>
            <w:noProof/>
          </w:rPr>
          <w:t>9.13.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mensagens enviadadas à unidade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4" w:history="1">
        <w:r w:rsidR="002E5312" w:rsidRPr="009F3DB7">
          <w:rPr>
            <w:rStyle w:val="Hyperlink"/>
            <w:noProof/>
          </w:rPr>
          <w:t>9.14.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Pesquisar/listar encaminhamentos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18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5" w:history="1">
        <w:r w:rsidR="002E5312" w:rsidRPr="009F3DB7">
          <w:rPr>
            <w:rStyle w:val="Hyperlink"/>
            <w:noProof/>
          </w:rPr>
          <w:t>9.15.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Assumir Análise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6" w:history="1">
        <w:r w:rsidR="002E5312" w:rsidRPr="009F3DB7">
          <w:rPr>
            <w:rStyle w:val="Hyperlink"/>
            <w:noProof/>
          </w:rPr>
          <w:t>9.16.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REATIVAR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7" w:history="1">
        <w:r w:rsidR="002E5312" w:rsidRPr="009F3DB7">
          <w:rPr>
            <w:rStyle w:val="Hyperlink"/>
            <w:noProof/>
          </w:rPr>
          <w:t>9.17.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SOLUCIONAR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19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8" w:history="1">
        <w:r w:rsidR="002E5312" w:rsidRPr="009F3DB7">
          <w:rPr>
            <w:rStyle w:val="Hyperlink"/>
            <w:noProof/>
          </w:rPr>
          <w:t>9.18.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ENVIAR MENSAGEM À UNIDADE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59" w:history="1">
        <w:r w:rsidR="002E5312" w:rsidRPr="009F3DB7">
          <w:rPr>
            <w:rStyle w:val="Hyperlink"/>
            <w:noProof/>
          </w:rPr>
          <w:t>9.19.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BLOQUEAR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_Toc376787859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0" w:history="1">
        <w:r w:rsidR="002E5312" w:rsidRPr="009F3DB7">
          <w:rPr>
            <w:rStyle w:val="Hyperlink"/>
            <w:noProof/>
          </w:rPr>
          <w:t>9.20.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DESBLOQUEAR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20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1" w:history="1">
        <w:r w:rsidR="002E5312" w:rsidRPr="009F3DB7">
          <w:rPr>
            <w:rStyle w:val="Hyperlink"/>
            <w:noProof/>
          </w:rPr>
          <w:t>9.21.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SOLUCIONAR MANIFESTAÇÃO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2" w:history="1">
        <w:r w:rsidR="002E5312" w:rsidRPr="009F3DB7">
          <w:rPr>
            <w:rStyle w:val="Hyperlink"/>
            <w:noProof/>
          </w:rPr>
          <w:t>9.22.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CLASSIFICAÇÕES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3" w:history="1">
        <w:r w:rsidR="002E5312" w:rsidRPr="009F3DB7">
          <w:rPr>
            <w:rStyle w:val="Hyperlink"/>
            <w:noProof/>
          </w:rPr>
          <w:t>9.23.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SUBCLASSIFICAÇÕES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_Toc376787863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21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4" w:history="1">
        <w:r w:rsidR="002E5312" w:rsidRPr="009F3DB7">
          <w:rPr>
            <w:rStyle w:val="Hyperlink"/>
            <w:noProof/>
          </w:rPr>
          <w:t>9.24.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enviar mensagem ao manifestante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_Toc376787864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5" w:history="1">
        <w:r w:rsidR="002E5312" w:rsidRPr="009F3DB7">
          <w:rPr>
            <w:rStyle w:val="Hyperlink"/>
            <w:noProof/>
          </w:rPr>
          <w:t>9.25.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enviar mensagem à unidade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_Toc376787865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22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6" w:history="1">
        <w:r w:rsidR="002E5312" w:rsidRPr="009F3DB7">
          <w:rPr>
            <w:rStyle w:val="Hyperlink"/>
            <w:noProof/>
          </w:rPr>
          <w:t>9.26.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CAIXA DE ENTRADA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_Toc376787866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23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7" w:history="1">
        <w:r w:rsidR="002E5312" w:rsidRPr="009F3DB7">
          <w:rPr>
            <w:rStyle w:val="Hyperlink"/>
            <w:noProof/>
          </w:rPr>
          <w:t>9.27.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SOLICITADO INFORMAÇÃO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_Toc376787867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23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8" w:history="1">
        <w:r w:rsidR="002E5312" w:rsidRPr="009F3DB7">
          <w:rPr>
            <w:rStyle w:val="Hyperlink"/>
            <w:noProof/>
          </w:rPr>
          <w:t>9.28.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EM ANDAMENTO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_Toc376787868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24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69" w:history="1">
        <w:r w:rsidR="002E5312" w:rsidRPr="009F3DB7">
          <w:rPr>
            <w:rStyle w:val="Hyperlink"/>
            <w:noProof/>
          </w:rPr>
          <w:t>9.29.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RETORNADAS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_Toc376787869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24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70" w:history="1">
        <w:r w:rsidR="002E5312" w:rsidRPr="009F3DB7">
          <w:rPr>
            <w:rStyle w:val="Hyperlink"/>
            <w:noProof/>
          </w:rPr>
          <w:t>9.30.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LISTAR SOLUCIONADAS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_Toc376787870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7871" w:history="1">
        <w:r w:rsidR="002E5312" w:rsidRPr="009F3DB7">
          <w:rPr>
            <w:rStyle w:val="Hyperlink"/>
            <w:noProof/>
          </w:rPr>
          <w:t>9.31.</w:t>
        </w:r>
        <w:r w:rsidR="002E5312" w:rsidRPr="009F3DB7">
          <w:rPr>
            <w:rFonts w:cstheme="minorBidi"/>
            <w:small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VISUALIZAR MENSAGEM – RESPONDER A OUVIDORIA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_Toc376787871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25</w:t>
        </w:r>
        <w:r w:rsidR="002E5312" w:rsidRPr="009F3DB7">
          <w:rPr>
            <w:noProof/>
            <w:webHidden/>
          </w:rPr>
          <w:fldChar w:fldCharType="end"/>
        </w:r>
      </w:hyperlink>
    </w:p>
    <w:p w:rsidR="002E5312" w:rsidRPr="009F3DB7" w:rsidRDefault="00C56992">
      <w:pPr>
        <w:pStyle w:val="TOC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7872" w:history="1">
        <w:r w:rsidR="002E5312" w:rsidRPr="009F3DB7">
          <w:rPr>
            <w:rStyle w:val="Hyperlink"/>
            <w:noProof/>
          </w:rPr>
          <w:t>10</w:t>
        </w:r>
        <w:r w:rsidR="002E5312" w:rsidRPr="009F3DB7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E5312" w:rsidRPr="009F3DB7">
          <w:rPr>
            <w:rStyle w:val="Hyperlink"/>
            <w:noProof/>
          </w:rPr>
          <w:t>Aprovações</w:t>
        </w:r>
        <w:r w:rsidR="002E5312" w:rsidRPr="009F3DB7">
          <w:rPr>
            <w:noProof/>
            <w:webHidden/>
          </w:rPr>
          <w:tab/>
        </w:r>
        <w:r w:rsidR="002E5312" w:rsidRPr="009F3DB7">
          <w:rPr>
            <w:noProof/>
            <w:webHidden/>
          </w:rPr>
          <w:fldChar w:fldCharType="begin"/>
        </w:r>
        <w:r w:rsidR="002E5312" w:rsidRPr="009F3DB7">
          <w:rPr>
            <w:noProof/>
            <w:webHidden/>
          </w:rPr>
          <w:instrText xml:space="preserve"> PAGEREF _Toc376787872 \h </w:instrText>
        </w:r>
        <w:r w:rsidR="002E5312" w:rsidRPr="009F3DB7">
          <w:rPr>
            <w:noProof/>
            <w:webHidden/>
          </w:rPr>
        </w:r>
        <w:r w:rsidR="002E5312" w:rsidRPr="009F3DB7">
          <w:rPr>
            <w:noProof/>
            <w:webHidden/>
          </w:rPr>
          <w:fldChar w:fldCharType="separate"/>
        </w:r>
        <w:r w:rsidR="002E5312" w:rsidRPr="009F3DB7">
          <w:rPr>
            <w:noProof/>
            <w:webHidden/>
          </w:rPr>
          <w:t>25</w:t>
        </w:r>
        <w:r w:rsidR="002E5312" w:rsidRPr="009F3DB7">
          <w:rPr>
            <w:noProof/>
            <w:webHidden/>
          </w:rPr>
          <w:fldChar w:fldCharType="end"/>
        </w:r>
      </w:hyperlink>
    </w:p>
    <w:p w:rsidR="006601E2" w:rsidRPr="009F3DB7" w:rsidRDefault="007509B8" w:rsidP="004E6B6A">
      <w:p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</w:rPr>
        <w:fldChar w:fldCharType="end"/>
      </w:r>
    </w:p>
    <w:p w:rsidR="005C6F22" w:rsidRPr="009F3DB7" w:rsidRDefault="005C6F22">
      <w:pPr>
        <w:rPr>
          <w:rFonts w:cstheme="minorHAnsi"/>
          <w:sz w:val="20"/>
          <w:szCs w:val="20"/>
        </w:rPr>
      </w:pPr>
    </w:p>
    <w:p w:rsidR="00016092" w:rsidRPr="009F3DB7" w:rsidRDefault="00016092">
      <w:pPr>
        <w:rPr>
          <w:rFonts w:eastAsiaTheme="majorEastAsia" w:cstheme="minorHAnsi"/>
          <w:b/>
          <w:bCs/>
          <w:caps/>
          <w:sz w:val="20"/>
          <w:szCs w:val="20"/>
        </w:rPr>
      </w:pPr>
      <w:r w:rsidRPr="009F3DB7">
        <w:rPr>
          <w:rFonts w:cstheme="minorHAnsi"/>
          <w:sz w:val="20"/>
          <w:szCs w:val="20"/>
        </w:rPr>
        <w:br w:type="page"/>
      </w:r>
    </w:p>
    <w:p w:rsidR="00877222" w:rsidRPr="009F3DB7" w:rsidRDefault="005C6F22" w:rsidP="00F5672E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1" w:name="_Toc376787795"/>
      <w:r w:rsidRPr="009F3DB7">
        <w:rPr>
          <w:rFonts w:asciiTheme="minorHAnsi" w:hAnsiTheme="minorHAnsi" w:cstheme="minorHAnsi"/>
          <w:sz w:val="20"/>
          <w:szCs w:val="20"/>
        </w:rPr>
        <w:lastRenderedPageBreak/>
        <w:t>INTRODUÇÃO</w:t>
      </w:r>
      <w:bookmarkEnd w:id="1"/>
    </w:p>
    <w:p w:rsidR="00F6323E" w:rsidRPr="009F3DB7" w:rsidRDefault="00F6323E" w:rsidP="00F6323E">
      <w:pPr>
        <w:jc w:val="both"/>
        <w:rPr>
          <w:rFonts w:cstheme="minorHAnsi"/>
          <w:sz w:val="20"/>
          <w:szCs w:val="20"/>
        </w:rPr>
      </w:pPr>
      <w:bookmarkStart w:id="2" w:name="_Toc298141702"/>
      <w:r w:rsidRPr="009F3DB7">
        <w:rPr>
          <w:rFonts w:cstheme="minorHAnsi"/>
          <w:sz w:val="20"/>
          <w:szCs w:val="20"/>
        </w:rPr>
        <w:t>Este caso de uso tem como objetivo permitir</w:t>
      </w:r>
      <w:r w:rsidR="00523178" w:rsidRPr="009F3DB7">
        <w:rPr>
          <w:rFonts w:cstheme="minorHAnsi"/>
          <w:sz w:val="20"/>
          <w:szCs w:val="20"/>
        </w:rPr>
        <w:t xml:space="preserve"> o gerenciamento das manifestações cadastradas no sistema</w:t>
      </w:r>
      <w:r w:rsidRPr="009F3DB7">
        <w:rPr>
          <w:rFonts w:cstheme="minorHAnsi"/>
          <w:sz w:val="20"/>
          <w:szCs w:val="20"/>
        </w:rPr>
        <w:t>.</w:t>
      </w:r>
    </w:p>
    <w:p w:rsidR="005C6F22" w:rsidRPr="009F3DB7" w:rsidRDefault="005C6F22" w:rsidP="00F5672E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3" w:name="_Toc376787796"/>
      <w:r w:rsidRPr="009F3DB7">
        <w:rPr>
          <w:rFonts w:asciiTheme="minorHAnsi" w:hAnsiTheme="minorHAnsi" w:cstheme="minorHAnsi"/>
          <w:sz w:val="20"/>
          <w:szCs w:val="20"/>
        </w:rPr>
        <w:t>Definições, Acrônimos e Abreviações</w:t>
      </w:r>
      <w:bookmarkEnd w:id="2"/>
      <w:bookmarkEnd w:id="3"/>
    </w:p>
    <w:p w:rsidR="00B21E71" w:rsidRPr="009F3DB7" w:rsidRDefault="00C163FC" w:rsidP="00B21E71">
      <w:pPr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  <w:lang w:val="pt-PT"/>
        </w:rPr>
        <w:t xml:space="preserve">Quaisquer definições, acrônimos ou abreviações estão </w:t>
      </w:r>
      <w:r w:rsidR="00FF5FB4" w:rsidRPr="009F3DB7">
        <w:rPr>
          <w:rFonts w:cstheme="minorHAnsi"/>
          <w:sz w:val="20"/>
          <w:szCs w:val="20"/>
          <w:lang w:val="pt-PT"/>
        </w:rPr>
        <w:t>especificados</w:t>
      </w:r>
      <w:r w:rsidRPr="009F3DB7">
        <w:rPr>
          <w:rFonts w:cstheme="minorHAnsi"/>
          <w:sz w:val="20"/>
          <w:szCs w:val="20"/>
          <w:lang w:val="pt-PT"/>
        </w:rPr>
        <w:t xml:space="preserve"> no Glossário do </w:t>
      </w:r>
      <w:r w:rsidR="0052042C" w:rsidRPr="009F3DB7">
        <w:rPr>
          <w:rFonts w:cstheme="minorHAnsi"/>
          <w:sz w:val="20"/>
          <w:szCs w:val="20"/>
          <w:lang w:val="pt-PT"/>
        </w:rPr>
        <w:t>SISTEMA DE OUVIDORIA</w:t>
      </w:r>
      <w:r w:rsidRPr="009F3DB7">
        <w:rPr>
          <w:rFonts w:cstheme="minorHAnsi"/>
          <w:sz w:val="20"/>
          <w:szCs w:val="20"/>
          <w:lang w:val="pt-PT"/>
        </w:rPr>
        <w:t>.</w:t>
      </w:r>
    </w:p>
    <w:p w:rsidR="00FB7ED9" w:rsidRPr="009F3DB7" w:rsidRDefault="00FB7ED9" w:rsidP="00F5672E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4" w:name="_Toc376787797"/>
      <w:r w:rsidRPr="009F3DB7">
        <w:rPr>
          <w:rFonts w:asciiTheme="minorHAnsi" w:hAnsiTheme="minorHAnsi" w:cstheme="minorHAnsi"/>
          <w:sz w:val="20"/>
          <w:szCs w:val="20"/>
        </w:rPr>
        <w:t>Referências</w:t>
      </w:r>
      <w:bookmarkEnd w:id="4"/>
    </w:p>
    <w:p w:rsidR="00B21E71" w:rsidRPr="009F3DB7" w:rsidRDefault="00B21E71" w:rsidP="00B21E7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  <w:lang w:val="pt-PT"/>
        </w:rPr>
        <w:t>Documento de Requisitos;</w:t>
      </w:r>
    </w:p>
    <w:p w:rsidR="00354BB0" w:rsidRPr="009F3DB7" w:rsidRDefault="009E07A7" w:rsidP="00B21E7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  <w:lang w:val="pt-PT"/>
        </w:rPr>
        <w:t>Glossário;</w:t>
      </w:r>
    </w:p>
    <w:p w:rsidR="009E07A7" w:rsidRPr="009F3DB7" w:rsidRDefault="009E07A7" w:rsidP="00B21E7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  <w:lang w:val="pt-PT"/>
        </w:rPr>
        <w:t>EI</w:t>
      </w:r>
      <w:r w:rsidR="009A4B66" w:rsidRPr="009F3DB7">
        <w:rPr>
          <w:rFonts w:cstheme="minorHAnsi"/>
          <w:sz w:val="20"/>
          <w:szCs w:val="20"/>
          <w:lang w:val="pt-PT"/>
        </w:rPr>
        <w:t>19</w:t>
      </w:r>
      <w:r w:rsidRPr="009F3DB7">
        <w:rPr>
          <w:rFonts w:cstheme="minorHAnsi"/>
          <w:sz w:val="20"/>
          <w:szCs w:val="20"/>
          <w:lang w:val="pt-PT"/>
        </w:rPr>
        <w:t xml:space="preserve"> </w:t>
      </w:r>
      <w:r w:rsidR="00EB6223" w:rsidRPr="009F3DB7">
        <w:rPr>
          <w:rFonts w:cstheme="minorHAnsi"/>
          <w:sz w:val="20"/>
          <w:szCs w:val="20"/>
          <w:lang w:val="pt-PT"/>
        </w:rPr>
        <w:t>–</w:t>
      </w:r>
      <w:r w:rsidRPr="009F3DB7">
        <w:rPr>
          <w:rFonts w:cstheme="minorHAnsi"/>
          <w:sz w:val="20"/>
          <w:szCs w:val="20"/>
          <w:lang w:val="pt-PT"/>
        </w:rPr>
        <w:t xml:space="preserve"> </w:t>
      </w:r>
      <w:r w:rsidR="00397C0B" w:rsidRPr="009F3DB7">
        <w:rPr>
          <w:rFonts w:cstheme="minorHAnsi"/>
          <w:sz w:val="20"/>
          <w:szCs w:val="20"/>
          <w:lang w:val="pt-PT"/>
        </w:rPr>
        <w:t>Gerenciar Manifestação</w:t>
      </w:r>
      <w:r w:rsidRPr="009F3DB7">
        <w:rPr>
          <w:rFonts w:cstheme="minorHAnsi"/>
          <w:sz w:val="20"/>
          <w:szCs w:val="20"/>
          <w:lang w:val="pt-PT"/>
        </w:rPr>
        <w:t>.</w:t>
      </w:r>
    </w:p>
    <w:p w:rsidR="00D27776" w:rsidRPr="009F3DB7" w:rsidRDefault="00D27776" w:rsidP="00B21E7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  <w:lang w:val="pt-PT"/>
        </w:rPr>
        <w:t>RN</w:t>
      </w:r>
      <w:r w:rsidR="00DF5762" w:rsidRPr="009F3DB7">
        <w:rPr>
          <w:rFonts w:cstheme="minorHAnsi"/>
          <w:sz w:val="20"/>
          <w:szCs w:val="20"/>
          <w:lang w:val="pt-PT"/>
        </w:rPr>
        <w:t>0</w:t>
      </w:r>
      <w:r w:rsidRPr="009F3DB7">
        <w:rPr>
          <w:rFonts w:cstheme="minorHAnsi"/>
          <w:sz w:val="20"/>
          <w:szCs w:val="20"/>
          <w:lang w:val="pt-PT"/>
        </w:rPr>
        <w:t>1</w:t>
      </w:r>
      <w:r w:rsidRPr="009F3DB7">
        <w:rPr>
          <w:rFonts w:cstheme="minorHAnsi"/>
          <w:sz w:val="20"/>
          <w:szCs w:val="20"/>
          <w:lang w:val="pt-PT"/>
        </w:rPr>
        <w:tab/>
      </w:r>
      <w:r w:rsidR="00DF5762" w:rsidRPr="009F3DB7">
        <w:rPr>
          <w:rFonts w:cstheme="minorHAnsi"/>
          <w:sz w:val="20"/>
          <w:szCs w:val="20"/>
          <w:lang w:val="pt-PT"/>
        </w:rPr>
        <w:t xml:space="preserve">Gerenciar Manifestação </w:t>
      </w:r>
    </w:p>
    <w:p w:rsidR="00FB7ED9" w:rsidRPr="009F3DB7" w:rsidRDefault="004E6B6A" w:rsidP="00F5672E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5" w:name="_Toc376787798"/>
      <w:r w:rsidRPr="009F3DB7">
        <w:rPr>
          <w:rFonts w:asciiTheme="minorHAnsi" w:hAnsiTheme="minorHAnsi" w:cstheme="minorHAnsi"/>
          <w:sz w:val="20"/>
          <w:szCs w:val="20"/>
        </w:rPr>
        <w:t>Atores</w:t>
      </w:r>
      <w:bookmarkEnd w:id="5"/>
    </w:p>
    <w:p w:rsidR="000F163D" w:rsidRPr="009F3DB7" w:rsidRDefault="000F163D" w:rsidP="00B21E7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  <w:lang w:val="pt-PT"/>
        </w:rPr>
        <w:t>Administrador – Analista esponsável por parametrizar o sistema.</w:t>
      </w:r>
    </w:p>
    <w:p w:rsidR="00B21E71" w:rsidRPr="009F3DB7" w:rsidRDefault="00C072DF" w:rsidP="00B21E7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val="pt-PT"/>
        </w:rPr>
      </w:pPr>
      <w:r w:rsidRPr="009F3DB7">
        <w:rPr>
          <w:rFonts w:cstheme="minorHAnsi"/>
          <w:sz w:val="20"/>
          <w:szCs w:val="20"/>
          <w:lang w:val="pt-PT"/>
        </w:rPr>
        <w:t>Analista Ouvidor</w:t>
      </w:r>
      <w:r w:rsidR="00B21E71" w:rsidRPr="009F3DB7">
        <w:rPr>
          <w:rFonts w:cstheme="minorHAnsi"/>
          <w:sz w:val="20"/>
          <w:szCs w:val="20"/>
          <w:lang w:val="pt-PT"/>
        </w:rPr>
        <w:t xml:space="preserve"> – </w:t>
      </w:r>
      <w:r w:rsidR="005629E5" w:rsidRPr="009F3DB7">
        <w:rPr>
          <w:rFonts w:cstheme="minorHAnsi"/>
          <w:sz w:val="20"/>
          <w:szCs w:val="20"/>
          <w:lang w:val="pt-PT"/>
        </w:rPr>
        <w:t>Servidor</w:t>
      </w:r>
      <w:r w:rsidR="00B21E71" w:rsidRPr="009F3DB7">
        <w:rPr>
          <w:rFonts w:cstheme="minorHAnsi"/>
          <w:sz w:val="20"/>
          <w:szCs w:val="20"/>
          <w:lang w:val="pt-PT"/>
        </w:rPr>
        <w:t xml:space="preserve"> responsável pela adminstração do </w:t>
      </w:r>
      <w:r w:rsidRPr="009F3DB7">
        <w:rPr>
          <w:rFonts w:cstheme="minorHAnsi"/>
          <w:sz w:val="20"/>
          <w:szCs w:val="20"/>
          <w:lang w:val="pt-PT"/>
        </w:rPr>
        <w:t>Sistema de Ouvidoria</w:t>
      </w:r>
      <w:r w:rsidR="00B21E71" w:rsidRPr="009F3DB7">
        <w:rPr>
          <w:rFonts w:cstheme="minorHAnsi"/>
          <w:sz w:val="20"/>
          <w:szCs w:val="20"/>
          <w:lang w:val="pt-PT"/>
        </w:rPr>
        <w:t>.</w:t>
      </w:r>
    </w:p>
    <w:p w:rsidR="004E6B6A" w:rsidRPr="009F3DB7" w:rsidRDefault="004E6B6A" w:rsidP="00F5672E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6" w:name="_Toc231978368"/>
      <w:bookmarkStart w:id="7" w:name="_Toc231978414"/>
      <w:bookmarkStart w:id="8" w:name="_Toc232222133"/>
      <w:bookmarkStart w:id="9" w:name="_Toc232390003"/>
      <w:bookmarkStart w:id="10" w:name="_Toc257717377"/>
      <w:bookmarkStart w:id="11" w:name="_Toc257717637"/>
      <w:bookmarkStart w:id="12" w:name="_Toc257718638"/>
      <w:bookmarkStart w:id="13" w:name="_Toc297738004"/>
      <w:bookmarkStart w:id="14" w:name="_Toc376787799"/>
      <w:r w:rsidRPr="009F3DB7">
        <w:rPr>
          <w:rFonts w:asciiTheme="minorHAnsi" w:hAnsiTheme="minorHAnsi" w:cstheme="minorHAnsi"/>
          <w:sz w:val="20"/>
          <w:szCs w:val="20"/>
        </w:rPr>
        <w:t>Pré-condições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B21E71" w:rsidRPr="009F3DB7" w:rsidRDefault="00066DC5" w:rsidP="00ED30F5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  <w:lang w:val="pt-PT"/>
        </w:rPr>
        <w:t>O Ator precisa</w:t>
      </w:r>
      <w:r w:rsidR="005C5F44" w:rsidRPr="009F3DB7">
        <w:rPr>
          <w:rFonts w:cstheme="minorHAnsi"/>
          <w:sz w:val="20"/>
          <w:szCs w:val="20"/>
          <w:lang w:val="pt-PT"/>
        </w:rPr>
        <w:t xml:space="preserve"> estar logado no</w:t>
      </w:r>
      <w:r w:rsidR="00CC709A" w:rsidRPr="009F3DB7">
        <w:rPr>
          <w:rFonts w:cstheme="minorHAnsi"/>
          <w:sz w:val="20"/>
          <w:szCs w:val="20"/>
          <w:lang w:val="pt-PT"/>
        </w:rPr>
        <w:t xml:space="preserve"> sistema de ouvidoria</w:t>
      </w:r>
      <w:r w:rsidRPr="009F3DB7">
        <w:rPr>
          <w:rFonts w:cstheme="minorHAnsi"/>
          <w:sz w:val="20"/>
          <w:szCs w:val="20"/>
          <w:lang w:val="pt-PT"/>
        </w:rPr>
        <w:t>.</w:t>
      </w:r>
    </w:p>
    <w:p w:rsidR="004E6B6A" w:rsidRPr="009F3DB7" w:rsidRDefault="004E6B6A" w:rsidP="00F5672E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15" w:name="_Toc257717378"/>
      <w:bookmarkStart w:id="16" w:name="_Toc257717638"/>
      <w:bookmarkStart w:id="17" w:name="_Toc257718639"/>
      <w:bookmarkStart w:id="18" w:name="_Toc297738005"/>
      <w:bookmarkStart w:id="19" w:name="_Toc376787800"/>
      <w:r w:rsidRPr="009F3DB7">
        <w:rPr>
          <w:rFonts w:asciiTheme="minorHAnsi" w:hAnsiTheme="minorHAnsi" w:cstheme="minorHAnsi"/>
          <w:sz w:val="20"/>
          <w:szCs w:val="20"/>
        </w:rPr>
        <w:t>Fluxo de Eventos</w:t>
      </w:r>
      <w:bookmarkEnd w:id="15"/>
      <w:bookmarkEnd w:id="16"/>
      <w:bookmarkEnd w:id="17"/>
      <w:bookmarkEnd w:id="18"/>
      <w:bookmarkEnd w:id="19"/>
    </w:p>
    <w:p w:rsidR="004E6B6A" w:rsidRPr="009F3DB7" w:rsidRDefault="004E6B6A" w:rsidP="00F5672E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20" w:name="_Toc231978370"/>
      <w:bookmarkStart w:id="21" w:name="_Toc231978416"/>
      <w:bookmarkStart w:id="22" w:name="_Toc232222134"/>
      <w:bookmarkStart w:id="23" w:name="_Toc232390004"/>
      <w:bookmarkStart w:id="24" w:name="_Toc257717379"/>
      <w:bookmarkStart w:id="25" w:name="_Toc257717639"/>
      <w:bookmarkStart w:id="26" w:name="_Toc257718640"/>
      <w:bookmarkStart w:id="27" w:name="_Toc297738006"/>
      <w:bookmarkStart w:id="28" w:name="_Toc376787801"/>
      <w:r w:rsidRPr="009F3DB7">
        <w:rPr>
          <w:rFonts w:asciiTheme="minorHAnsi" w:hAnsiTheme="minorHAnsi" w:cstheme="minorHAnsi"/>
          <w:sz w:val="20"/>
          <w:szCs w:val="20"/>
        </w:rPr>
        <w:t xml:space="preserve">Fluxo </w:t>
      </w:r>
      <w:bookmarkEnd w:id="20"/>
      <w:bookmarkEnd w:id="21"/>
      <w:bookmarkEnd w:id="22"/>
      <w:bookmarkEnd w:id="23"/>
      <w:r w:rsidRPr="009F3DB7">
        <w:rPr>
          <w:rFonts w:asciiTheme="minorHAnsi" w:hAnsiTheme="minorHAnsi" w:cstheme="minorHAnsi"/>
          <w:sz w:val="20"/>
          <w:szCs w:val="20"/>
        </w:rPr>
        <w:t>Básico</w:t>
      </w:r>
      <w:bookmarkEnd w:id="24"/>
      <w:bookmarkEnd w:id="25"/>
      <w:bookmarkEnd w:id="26"/>
      <w:bookmarkEnd w:id="27"/>
      <w:bookmarkEnd w:id="28"/>
    </w:p>
    <w:p w:rsidR="00BE2F89" w:rsidRPr="009F3DB7" w:rsidRDefault="00BE2F89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bookmarkStart w:id="29" w:name="_Ref281223070"/>
      <w:r w:rsidRPr="009F3DB7">
        <w:rPr>
          <w:rFonts w:cstheme="minorHAnsi"/>
          <w:sz w:val="20"/>
          <w:szCs w:val="20"/>
        </w:rPr>
        <w:t xml:space="preserve">O ator seleciona a opção </w:t>
      </w:r>
      <w:r w:rsidR="00397C0B" w:rsidRPr="009F3DB7">
        <w:rPr>
          <w:rFonts w:cstheme="minorHAnsi"/>
          <w:sz w:val="20"/>
          <w:szCs w:val="20"/>
        </w:rPr>
        <w:t>Gerenciar Manifestação</w:t>
      </w:r>
      <w:r w:rsidRPr="009F3DB7">
        <w:rPr>
          <w:rFonts w:cstheme="minorHAnsi"/>
          <w:sz w:val="20"/>
          <w:szCs w:val="20"/>
        </w:rPr>
        <w:t xml:space="preserve"> no menu do Sistema; </w:t>
      </w:r>
    </w:p>
    <w:p w:rsidR="005C15B4" w:rsidRPr="009F3DB7" w:rsidRDefault="0080323A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sz w:val="20"/>
          <w:szCs w:val="20"/>
        </w:rPr>
        <w:t xml:space="preserve">O sistema exibe a lista de </w:t>
      </w:r>
      <w:r w:rsidR="008200FB" w:rsidRPr="009F3DB7">
        <w:rPr>
          <w:rFonts w:cstheme="minorHAnsi"/>
          <w:sz w:val="20"/>
          <w:szCs w:val="20"/>
        </w:rPr>
        <w:t>Manifestações</w:t>
      </w:r>
      <w:r w:rsidR="00D36624" w:rsidRPr="009F3DB7">
        <w:rPr>
          <w:rFonts w:cstheme="minorHAnsi"/>
          <w:sz w:val="20"/>
          <w:szCs w:val="20"/>
        </w:rPr>
        <w:t xml:space="preserve"> disponíveis para o operador;</w:t>
      </w:r>
      <w:r w:rsidR="008200FB" w:rsidRPr="009F3DB7">
        <w:rPr>
          <w:rFonts w:cstheme="minorHAnsi"/>
          <w:sz w:val="20"/>
          <w:szCs w:val="20"/>
        </w:rPr>
        <w:t xml:space="preserve"> </w:t>
      </w:r>
      <w:r w:rsidR="00FE29BA" w:rsidRPr="009F3DB7">
        <w:rPr>
          <w:rFonts w:cstheme="minorHAnsi"/>
          <w:sz w:val="20"/>
          <w:szCs w:val="20"/>
        </w:rPr>
        <w:t xml:space="preserve"> </w:t>
      </w:r>
      <w:r w:rsidR="00597701" w:rsidRPr="009F3DB7">
        <w:fldChar w:fldCharType="begin"/>
      </w:r>
      <w:r w:rsidR="00597701" w:rsidRPr="009F3DB7">
        <w:instrText xml:space="preserve"> REF _Ref361146367 \r \h  \* MERGEFORMAT </w:instrText>
      </w:r>
      <w:r w:rsidR="00597701" w:rsidRPr="009F3DB7">
        <w:fldChar w:fldCharType="separate"/>
      </w:r>
      <w:r w:rsidR="00FE29BA" w:rsidRPr="009F3DB7">
        <w:rPr>
          <w:rFonts w:cstheme="minorHAnsi"/>
          <w:b/>
          <w:sz w:val="20"/>
          <w:szCs w:val="20"/>
        </w:rPr>
        <w:t>9.1</w:t>
      </w:r>
      <w:r w:rsidR="00597701" w:rsidRPr="009F3DB7">
        <w:fldChar w:fldCharType="end"/>
      </w:r>
    </w:p>
    <w:p w:rsidR="00D36624" w:rsidRPr="009F3DB7" w:rsidRDefault="00D36624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uma Manifestação para gerenciamento;</w:t>
      </w:r>
    </w:p>
    <w:p w:rsidR="00814763" w:rsidRPr="009F3DB7" w:rsidRDefault="00814763" w:rsidP="00E502C8">
      <w:pPr>
        <w:pStyle w:val="ListParagraph"/>
        <w:spacing w:after="0" w:line="360" w:lineRule="auto"/>
        <w:jc w:val="both"/>
        <w:rPr>
          <w:rFonts w:eastAsiaTheme="majorEastAsia" w:cstheme="minorHAnsi"/>
          <w:b/>
          <w:bCs/>
          <w:caps/>
          <w:sz w:val="20"/>
          <w:szCs w:val="20"/>
          <w:u w:val="single"/>
        </w:rPr>
      </w:pPr>
      <w:r w:rsidRPr="009F3DB7">
        <w:rPr>
          <w:rFonts w:eastAsiaTheme="majorEastAsia" w:cstheme="minorHAnsi"/>
          <w:b/>
          <w:bCs/>
          <w:caps/>
          <w:sz w:val="20"/>
          <w:szCs w:val="20"/>
          <w:u w:val="single"/>
        </w:rPr>
        <w:fldChar w:fldCharType="begin"/>
      </w:r>
      <w:r w:rsidRPr="009F3DB7">
        <w:rPr>
          <w:rFonts w:eastAsiaTheme="majorEastAsia" w:cstheme="minorHAnsi"/>
          <w:b/>
          <w:bCs/>
          <w:caps/>
          <w:sz w:val="20"/>
          <w:szCs w:val="20"/>
          <w:u w:val="single"/>
        </w:rPr>
        <w:instrText xml:space="preserve"> REF _Ref369509048 \w \h  \* MERGEFORMAT </w:instrText>
      </w:r>
      <w:r w:rsidRPr="009F3DB7">
        <w:rPr>
          <w:rFonts w:eastAsiaTheme="majorEastAsia" w:cstheme="minorHAnsi"/>
          <w:b/>
          <w:bCs/>
          <w:caps/>
          <w:sz w:val="20"/>
          <w:szCs w:val="20"/>
          <w:u w:val="single"/>
        </w:rPr>
      </w:r>
      <w:r w:rsidRPr="009F3DB7">
        <w:rPr>
          <w:rFonts w:eastAsiaTheme="majorEastAsia" w:cstheme="minorHAnsi"/>
          <w:b/>
          <w:bCs/>
          <w:caps/>
          <w:sz w:val="20"/>
          <w:szCs w:val="20"/>
          <w:u w:val="single"/>
        </w:rPr>
        <w:fldChar w:fldCharType="separate"/>
      </w:r>
      <w:r w:rsidRPr="009F3DB7">
        <w:rPr>
          <w:rFonts w:eastAsiaTheme="majorEastAsia" w:cstheme="minorHAnsi"/>
          <w:b/>
          <w:bCs/>
          <w:caps/>
          <w:sz w:val="20"/>
          <w:szCs w:val="20"/>
          <w:u w:val="single"/>
        </w:rPr>
        <w:t>6.2.1</w:t>
      </w:r>
      <w:r w:rsidRPr="009F3DB7">
        <w:rPr>
          <w:rFonts w:eastAsiaTheme="majorEastAsia" w:cstheme="minorHAnsi"/>
          <w:b/>
          <w:bCs/>
          <w:caps/>
          <w:sz w:val="20"/>
          <w:szCs w:val="20"/>
          <w:u w:val="single"/>
        </w:rPr>
        <w:fldChar w:fldCharType="end"/>
      </w:r>
      <w:r w:rsidRPr="009F3DB7">
        <w:rPr>
          <w:b/>
          <w:sz w:val="20"/>
          <w:szCs w:val="20"/>
          <w:u w:val="single"/>
        </w:rPr>
        <w:t>PESQUISAR/LISTAR MANIFESTAÇÕE</w:t>
      </w:r>
      <w:r w:rsidR="005462C6" w:rsidRPr="009F3DB7">
        <w:rPr>
          <w:b/>
          <w:sz w:val="20"/>
          <w:szCs w:val="20"/>
          <w:u w:val="single"/>
        </w:rPr>
        <w:t>S</w:t>
      </w:r>
    </w:p>
    <w:p w:rsidR="00814763" w:rsidRPr="009F3DB7" w:rsidRDefault="00814763" w:rsidP="00DA3760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_Ref369509123 \w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OCULTAR MANIFESTAÇÃO</w:t>
      </w:r>
    </w:p>
    <w:p w:rsidR="00814763" w:rsidRPr="009F3DB7" w:rsidRDefault="00814763" w:rsidP="00DA3760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_Ref369509145 \w \h </w:instrText>
      </w:r>
      <w:r w:rsidR="009F3DB7">
        <w:instrText xml:space="preserve"> \* MERGEFORMAT </w:instrText>
      </w:r>
      <w:r w:rsidRPr="009F3DB7">
        <w:fldChar w:fldCharType="separate"/>
      </w:r>
      <w:r w:rsidR="00CF4CAB" w:rsidRPr="009F3DB7">
        <w:rPr>
          <w:rFonts w:cstheme="minorHAnsi"/>
          <w:b/>
          <w:sz w:val="20"/>
          <w:szCs w:val="20"/>
          <w:u w:val="single"/>
        </w:rPr>
        <w:t>6.2.14</w:t>
      </w:r>
      <w:r w:rsidRPr="009F3DB7"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LISTA MANIFESTAÇÕES COM ATRASO PARA ENCAMINHAMENTO</w:t>
      </w:r>
    </w:p>
    <w:p w:rsidR="009623D3" w:rsidRPr="009F3DB7" w:rsidRDefault="009623D3" w:rsidP="00DA3760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_Ref369509179 \w \h </w:instrText>
      </w:r>
      <w:r w:rsidR="009F3DB7">
        <w:instrText xml:space="preserve"> \* MERGEFORMAT </w:instrText>
      </w:r>
      <w:r w:rsidRPr="009F3DB7">
        <w:fldChar w:fldCharType="separate"/>
      </w:r>
      <w:r w:rsidR="00CF4CAB" w:rsidRPr="009F3DB7">
        <w:rPr>
          <w:rFonts w:cstheme="minorHAnsi"/>
          <w:b/>
          <w:sz w:val="20"/>
          <w:szCs w:val="20"/>
          <w:u w:val="single"/>
        </w:rPr>
        <w:t>6.2.15</w:t>
      </w:r>
      <w:r w:rsidRPr="009F3DB7"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LISTA MANIFESTAÇÕES COM ATRASO DE RESPOSTA À OUVIDORIA</w:t>
      </w:r>
    </w:p>
    <w:p w:rsidR="009623D3" w:rsidRPr="009F3DB7" w:rsidRDefault="009623D3" w:rsidP="00DA3760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_Ref369509201 \w \h </w:instrText>
      </w:r>
      <w:r w:rsidR="009F3DB7">
        <w:instrText xml:space="preserve"> \* MERGEFORMAT </w:instrText>
      </w:r>
      <w:r w:rsidRPr="009F3DB7">
        <w:fldChar w:fldCharType="separate"/>
      </w:r>
      <w:r w:rsidR="00CF4CAB" w:rsidRPr="009F3DB7">
        <w:rPr>
          <w:rFonts w:cstheme="minorHAnsi"/>
          <w:b/>
          <w:sz w:val="20"/>
          <w:szCs w:val="20"/>
          <w:u w:val="single"/>
        </w:rPr>
        <w:t>6.2.16</w:t>
      </w:r>
      <w:r w:rsidRPr="009F3DB7"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LISTA MANIFESTAÇÕES COM ATRASO PARA RESPOSTA AO CIDADÃO</w:t>
      </w:r>
    </w:p>
    <w:p w:rsidR="009623D3" w:rsidRPr="009F3DB7" w:rsidRDefault="009623D3" w:rsidP="003A50B4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_Ref369509226 \w \h </w:instrText>
      </w:r>
      <w:r w:rsidR="009F3DB7">
        <w:instrText xml:space="preserve"> \* MERGEFORMAT </w:instrText>
      </w:r>
      <w:r w:rsidRPr="009F3DB7">
        <w:fldChar w:fldCharType="separate"/>
      </w:r>
      <w:r w:rsidR="00CF4CAB" w:rsidRPr="009F3DB7">
        <w:rPr>
          <w:rFonts w:cstheme="minorHAnsi"/>
          <w:b/>
          <w:sz w:val="20"/>
          <w:szCs w:val="20"/>
          <w:u w:val="single"/>
        </w:rPr>
        <w:t>6.2.17</w:t>
      </w:r>
      <w:r w:rsidRPr="009F3DB7"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LISTAR MANIFESTAÇÕES SEM ATRASOS</w:t>
      </w:r>
    </w:p>
    <w:p w:rsidR="009623D3" w:rsidRPr="009F3DB7" w:rsidRDefault="009623D3" w:rsidP="003A50B4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_Ref369509254 \w \h </w:instrText>
      </w:r>
      <w:r w:rsidR="009F3DB7">
        <w:instrText xml:space="preserve"> \* MERGEFORMAT </w:instrText>
      </w:r>
      <w:r w:rsidRPr="009F3DB7">
        <w:fldChar w:fldCharType="separate"/>
      </w:r>
      <w:r w:rsidR="00CF4CAB" w:rsidRPr="009F3DB7">
        <w:rPr>
          <w:rFonts w:cstheme="minorHAnsi"/>
          <w:b/>
          <w:sz w:val="20"/>
          <w:szCs w:val="20"/>
          <w:u w:val="single"/>
        </w:rPr>
        <w:t>6.2.18</w:t>
      </w:r>
      <w:r w:rsidRPr="009F3DB7">
        <w:fldChar w:fldCharType="end"/>
      </w:r>
      <w:r w:rsidR="003A50B4" w:rsidRPr="009F3DB7">
        <w:rPr>
          <w:rFonts w:cstheme="minorHAnsi"/>
          <w:b/>
          <w:sz w:val="20"/>
          <w:szCs w:val="20"/>
          <w:u w:val="single"/>
        </w:rPr>
        <w:t>VISUALIZAR MANIFESTAÇÕES OCULTAS</w:t>
      </w:r>
    </w:p>
    <w:p w:rsidR="00E502C8" w:rsidRPr="009F3DB7" w:rsidRDefault="00CF4CAB" w:rsidP="00DA3760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_Ref369539860 \r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="00E502C8" w:rsidRPr="009F3DB7">
        <w:rPr>
          <w:rFonts w:cstheme="minorHAnsi"/>
          <w:b/>
          <w:sz w:val="20"/>
          <w:szCs w:val="20"/>
          <w:u w:val="single"/>
        </w:rPr>
        <w:t>Pesquisar/listar encaminhamentos</w:t>
      </w:r>
    </w:p>
    <w:p w:rsidR="00357BD0" w:rsidRPr="009F3DB7" w:rsidRDefault="00357BD0" w:rsidP="00357BD0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_Ref375920683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6.2.3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_Ref375920693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DETALHAR MANIFESTAÇÃO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BF3C42" w:rsidRPr="009F3DB7" w:rsidRDefault="00BF3C42" w:rsidP="00357BD0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lastRenderedPageBreak/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_Ref376442108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6.2.26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_Ref376442108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LISTAR CAIXA DE ENTRADA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BF3C42" w:rsidRPr="009F3DB7" w:rsidRDefault="00BF3C42" w:rsidP="00357BD0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_Ref376442116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6.2.27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_Ref376442116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LISTAR SOLICITADO INFORMAÇÃO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 xml:space="preserve"> </w:t>
      </w:r>
    </w:p>
    <w:p w:rsidR="00BF3C42" w:rsidRPr="009F3DB7" w:rsidRDefault="00BF3C42" w:rsidP="00357BD0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_Ref376442122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6.2.28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_Ref376442000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LISTAR EM ANDAMENTO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BF3C42" w:rsidRPr="009F3DB7" w:rsidRDefault="00BF3C42" w:rsidP="00357BD0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_Ref376442131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6.2.29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_Ref376442031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LISTAR RETORNADAS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BF3C42" w:rsidRPr="009F3DB7" w:rsidRDefault="00BF3C42" w:rsidP="00357BD0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_Ref376442140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6.2.30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_Ref376442140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LISTAR SOLUCIONADAS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357BD0" w:rsidRPr="009F3DB7" w:rsidRDefault="00357BD0" w:rsidP="00DA3760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  <w:u w:val="single"/>
        </w:rPr>
      </w:pPr>
    </w:p>
    <w:p w:rsidR="0097527D" w:rsidRPr="009F3DB7" w:rsidRDefault="00BE2F89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bookmarkStart w:id="30" w:name="_Ref369538881"/>
      <w:r w:rsidRPr="009F3DB7">
        <w:rPr>
          <w:rFonts w:cstheme="minorHAnsi"/>
          <w:sz w:val="20"/>
          <w:szCs w:val="20"/>
        </w:rPr>
        <w:t xml:space="preserve">O sistema exibe </w:t>
      </w:r>
      <w:r w:rsidR="00F50F9C" w:rsidRPr="009F3DB7">
        <w:rPr>
          <w:rFonts w:cstheme="minorHAnsi"/>
          <w:sz w:val="20"/>
          <w:szCs w:val="20"/>
        </w:rPr>
        <w:t>interface com detalhamento da manifestação.</w:t>
      </w:r>
      <w:r w:rsidR="00911F9B" w:rsidRPr="009F3DB7">
        <w:rPr>
          <w:rFonts w:cstheme="minorHAnsi"/>
          <w:sz w:val="20"/>
          <w:szCs w:val="20"/>
        </w:rPr>
        <w:t xml:space="preserve"> </w:t>
      </w:r>
      <w:r w:rsidR="00597701" w:rsidRPr="009F3DB7">
        <w:fldChar w:fldCharType="begin"/>
      </w:r>
      <w:r w:rsidR="00597701" w:rsidRPr="009F3DB7">
        <w:instrText xml:space="preserve"> REF _Ref361145608 \r \h  \* MERGEFORMAT </w:instrText>
      </w:r>
      <w:r w:rsidR="00597701" w:rsidRPr="009F3DB7">
        <w:fldChar w:fldCharType="separate"/>
      </w:r>
      <w:r w:rsidR="00232127" w:rsidRPr="009F3DB7">
        <w:rPr>
          <w:rFonts w:cstheme="minorHAnsi"/>
          <w:b/>
          <w:sz w:val="20"/>
          <w:szCs w:val="20"/>
        </w:rPr>
        <w:t>9.9</w:t>
      </w:r>
      <w:r w:rsidR="00597701" w:rsidRPr="009F3DB7">
        <w:fldChar w:fldCharType="end"/>
      </w:r>
      <w:bookmarkEnd w:id="30"/>
    </w:p>
    <w:p w:rsidR="00814B45" w:rsidRPr="009F3DB7" w:rsidRDefault="00814B45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b/>
          <w:sz w:val="20"/>
          <w:szCs w:val="20"/>
        </w:rPr>
        <w:t>O ator assume a manifestação para análise</w:t>
      </w:r>
      <w:r w:rsidRPr="009F3DB7">
        <w:rPr>
          <w:rFonts w:cstheme="minorHAnsi"/>
          <w:sz w:val="20"/>
          <w:szCs w:val="20"/>
        </w:rPr>
        <w:t>;</w:t>
      </w:r>
      <w:r w:rsidR="00506F14" w:rsidRPr="009F3DB7">
        <w:rPr>
          <w:rFonts w:cstheme="minorHAnsi"/>
          <w:sz w:val="20"/>
          <w:szCs w:val="20"/>
        </w:rPr>
        <w:t xml:space="preserve"> </w:t>
      </w:r>
      <w:r w:rsidR="00597701" w:rsidRPr="009F3DB7">
        <w:fldChar w:fldCharType="begin"/>
      </w:r>
      <w:r w:rsidR="00597701" w:rsidRPr="009F3DB7">
        <w:instrText xml:space="preserve"> REF _Ref362599154 \r \h  \* MERGEFORMAT </w:instrText>
      </w:r>
      <w:r w:rsidR="00597701" w:rsidRPr="009F3DB7">
        <w:fldChar w:fldCharType="separate"/>
      </w:r>
      <w:r w:rsidR="00506F14" w:rsidRPr="009F3DB7">
        <w:rPr>
          <w:rFonts w:cstheme="minorHAnsi"/>
          <w:b/>
          <w:sz w:val="20"/>
          <w:szCs w:val="20"/>
        </w:rPr>
        <w:t>9.16</w:t>
      </w:r>
      <w:r w:rsidR="00597701" w:rsidRPr="009F3DB7">
        <w:fldChar w:fldCharType="end"/>
      </w:r>
    </w:p>
    <w:p w:rsidR="00814B45" w:rsidRPr="009F3DB7" w:rsidRDefault="00814B45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permite atualização dos campos;</w:t>
      </w:r>
    </w:p>
    <w:p w:rsidR="00E502C8" w:rsidRPr="009F3DB7" w:rsidRDefault="00E502C8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realiza a atualização das informações;</w:t>
      </w:r>
    </w:p>
    <w:bookmarkStart w:id="31" w:name="_Toc361166390"/>
    <w:p w:rsidR="009623D3" w:rsidRPr="009F3DB7" w:rsidRDefault="002333C1" w:rsidP="00E502C8">
      <w:pPr>
        <w:spacing w:after="0" w:line="360" w:lineRule="auto"/>
        <w:ind w:firstLine="708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_Ref369539889 \r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6.2.5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="009623D3" w:rsidRPr="009F3DB7">
        <w:rPr>
          <w:rFonts w:cstheme="minorHAnsi"/>
          <w:b/>
          <w:sz w:val="20"/>
          <w:szCs w:val="20"/>
          <w:u w:val="single"/>
        </w:rPr>
        <w:t>ENCAMINHAR MANIFESTAÇÃO</w:t>
      </w:r>
    </w:p>
    <w:p w:rsidR="00E502C8" w:rsidRPr="009F3DB7" w:rsidRDefault="002333C1" w:rsidP="00E502C8">
      <w:pPr>
        <w:spacing w:after="0" w:line="360" w:lineRule="auto"/>
        <w:ind w:firstLine="708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_Ref369539912 \r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6.2.6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="003F3F6B" w:rsidRPr="009F3DB7">
        <w:rPr>
          <w:rFonts w:cstheme="minorHAnsi"/>
          <w:b/>
          <w:sz w:val="20"/>
          <w:szCs w:val="20"/>
          <w:u w:val="single"/>
        </w:rPr>
        <w:t>ENVIAR MENSAGEM</w:t>
      </w:r>
      <w:bookmarkEnd w:id="31"/>
      <w:r w:rsidRPr="009F3DB7">
        <w:rPr>
          <w:rFonts w:cstheme="minorHAnsi"/>
          <w:b/>
          <w:sz w:val="20"/>
          <w:szCs w:val="20"/>
          <w:u w:val="single"/>
        </w:rPr>
        <w:t xml:space="preserve"> AO MANIFESTANTE</w:t>
      </w:r>
    </w:p>
    <w:bookmarkStart w:id="32" w:name="_Toc361166392"/>
    <w:p w:rsidR="00E502C8" w:rsidRPr="009F3DB7" w:rsidRDefault="009623D3" w:rsidP="00D831E0">
      <w:pPr>
        <w:spacing w:after="0" w:line="360" w:lineRule="auto"/>
        <w:ind w:firstLine="708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_Ref369509399 \w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="002333C1" w:rsidRPr="009F3DB7">
        <w:rPr>
          <w:rFonts w:cstheme="minorHAnsi"/>
          <w:b/>
          <w:sz w:val="20"/>
          <w:szCs w:val="20"/>
          <w:u w:val="single"/>
        </w:rPr>
        <w:t>6.2.7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="003F3F6B" w:rsidRPr="009F3DB7">
        <w:rPr>
          <w:rFonts w:cstheme="minorHAnsi"/>
          <w:b/>
          <w:sz w:val="20"/>
          <w:szCs w:val="20"/>
          <w:u w:val="single"/>
        </w:rPr>
        <w:t>LISTAR MENSAGEMS ENVIADAS</w:t>
      </w:r>
      <w:bookmarkStart w:id="33" w:name="_Toc361166394"/>
      <w:bookmarkEnd w:id="32"/>
      <w:r w:rsidR="002333C1" w:rsidRPr="009F3DB7">
        <w:rPr>
          <w:rFonts w:cstheme="minorHAnsi"/>
          <w:b/>
          <w:sz w:val="20"/>
          <w:szCs w:val="20"/>
          <w:u w:val="single"/>
        </w:rPr>
        <w:t xml:space="preserve"> AO MANIFESTANTE</w:t>
      </w:r>
    </w:p>
    <w:p w:rsidR="002333C1" w:rsidRPr="009F3DB7" w:rsidRDefault="002333C1" w:rsidP="00D831E0">
      <w:pPr>
        <w:spacing w:after="0" w:line="360" w:lineRule="auto"/>
        <w:ind w:firstLine="708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_Ref369539971 \r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6.2.8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ENVIAR MENSAGENS ÀS UNIDADES</w:t>
      </w:r>
    </w:p>
    <w:p w:rsidR="00E502C8" w:rsidRPr="009F3DB7" w:rsidRDefault="009623D3" w:rsidP="00E502C8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_Ref369509407 \w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="002333C1" w:rsidRPr="009F3DB7">
        <w:rPr>
          <w:rFonts w:cstheme="minorHAnsi"/>
          <w:b/>
          <w:sz w:val="20"/>
          <w:szCs w:val="20"/>
          <w:u w:val="single"/>
        </w:rPr>
        <w:t>6.2.9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="003F3F6B" w:rsidRPr="009F3DB7">
        <w:rPr>
          <w:rFonts w:cstheme="minorHAnsi"/>
          <w:b/>
          <w:sz w:val="20"/>
          <w:szCs w:val="20"/>
          <w:u w:val="single"/>
        </w:rPr>
        <w:t xml:space="preserve">LISTAR </w:t>
      </w:r>
      <w:r w:rsidR="002333C1" w:rsidRPr="009F3DB7">
        <w:rPr>
          <w:rFonts w:cstheme="minorHAnsi"/>
          <w:b/>
          <w:sz w:val="20"/>
          <w:szCs w:val="20"/>
          <w:u w:val="single"/>
        </w:rPr>
        <w:t xml:space="preserve">MENSAGENS ENVIADAS ÀS </w:t>
      </w:r>
      <w:bookmarkEnd w:id="33"/>
      <w:r w:rsidR="002333C1" w:rsidRPr="009F3DB7">
        <w:rPr>
          <w:rFonts w:cstheme="minorHAnsi"/>
          <w:b/>
          <w:sz w:val="20"/>
          <w:szCs w:val="20"/>
          <w:u w:val="single"/>
        </w:rPr>
        <w:t>UNIDADES</w:t>
      </w:r>
    </w:p>
    <w:p w:rsidR="00B07327" w:rsidRPr="009F3DB7" w:rsidRDefault="00146D3E" w:rsidP="00B073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_Ref369510478 \w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="002333C1" w:rsidRPr="009F3DB7">
        <w:rPr>
          <w:rFonts w:cstheme="minorHAnsi"/>
          <w:b/>
          <w:sz w:val="20"/>
          <w:szCs w:val="20"/>
          <w:u w:val="single"/>
        </w:rPr>
        <w:t>6.2.10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 xml:space="preserve">SOLUCIONAR </w:t>
      </w:r>
      <w:r w:rsidR="00044AD3" w:rsidRPr="009F3DB7">
        <w:rPr>
          <w:rFonts w:cstheme="minorHAnsi"/>
          <w:b/>
          <w:sz w:val="20"/>
          <w:szCs w:val="20"/>
          <w:u w:val="single"/>
        </w:rPr>
        <w:t>MANIFESTAÇÃO</w:t>
      </w:r>
    </w:p>
    <w:p w:rsidR="00146D3E" w:rsidRPr="009F3DB7" w:rsidRDefault="00146D3E" w:rsidP="00B073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_Ref369510521 \w \h </w:instrText>
      </w:r>
      <w:r w:rsidR="009F3DB7">
        <w:rPr>
          <w:rFonts w:cstheme="minorHAnsi"/>
          <w:b/>
          <w:sz w:val="20"/>
          <w:szCs w:val="20"/>
          <w:u w:val="single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="002333C1" w:rsidRPr="009F3DB7">
        <w:rPr>
          <w:rFonts w:cstheme="minorHAnsi"/>
          <w:b/>
          <w:sz w:val="20"/>
          <w:szCs w:val="20"/>
          <w:u w:val="single"/>
        </w:rPr>
        <w:t>6.2.11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t>REATIVAR MANIFESTAÇÃO</w:t>
      </w:r>
    </w:p>
    <w:p w:rsidR="00AE588B" w:rsidRPr="009F3DB7" w:rsidRDefault="00AE588B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_Ref375918302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6.2.19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_Ref375918302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BLOQUEAR MANIFESTAÇÃO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AE588B" w:rsidRPr="009F3DB7" w:rsidRDefault="00AE588B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_Ref375918315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6.2.20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_Ref375918315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DESBLOQUEAR MANIFESTAÇÃO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9F3DB7" w:rsidRDefault="0080789C" w:rsidP="0080789C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_Ref375918841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6.2.21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_Ref375918841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VISUALIZAR MENSAGEM – SOLUCIONAR MANIFESTAÇÃO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9F3DB7" w:rsidRDefault="0080789C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_Ref376176332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6.2.24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_Ref376176332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VISUALIZAR MENSAGEM – ENVIAR MENSAGEM AO MANIFESTANTE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9F3DB7" w:rsidRDefault="0080789C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_Ref376175994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6.2.25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_Ref376175994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VISUALIZAR MENSAGEM – ENVIAR MENSAGEM À UNIDADE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80789C" w:rsidRPr="009F3DB7" w:rsidRDefault="0080789C" w:rsidP="00AE588B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_Ref377043436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6.2.31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_Ref377043473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VISUALIZAR MENSAGEM – RESPONDER A OUVIDORIA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AE588B" w:rsidRPr="009F3DB7" w:rsidRDefault="00AE588B" w:rsidP="00B073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</w:p>
    <w:bookmarkEnd w:id="29"/>
    <w:p w:rsidR="00C42C01" w:rsidRPr="009F3DB7" w:rsidRDefault="006A2D76" w:rsidP="00ED30F5">
      <w:pPr>
        <w:numPr>
          <w:ilvl w:val="0"/>
          <w:numId w:val="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4E6B6A" w:rsidRPr="009F3DB7" w:rsidRDefault="004E6B6A" w:rsidP="00F5672E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34" w:name="_Toc257717380"/>
      <w:bookmarkStart w:id="35" w:name="_Toc257717640"/>
      <w:bookmarkStart w:id="36" w:name="_Toc257718641"/>
      <w:bookmarkStart w:id="37" w:name="_Toc297738007"/>
      <w:bookmarkStart w:id="38" w:name="_Toc376787802"/>
      <w:r w:rsidRPr="009F3DB7">
        <w:rPr>
          <w:rFonts w:asciiTheme="minorHAnsi" w:hAnsiTheme="minorHAnsi" w:cstheme="minorHAnsi"/>
          <w:sz w:val="20"/>
          <w:szCs w:val="20"/>
        </w:rPr>
        <w:t>Fluxos alternativos</w:t>
      </w:r>
      <w:bookmarkEnd w:id="34"/>
      <w:bookmarkEnd w:id="35"/>
      <w:bookmarkEnd w:id="36"/>
      <w:bookmarkEnd w:id="37"/>
      <w:bookmarkEnd w:id="38"/>
    </w:p>
    <w:p w:rsidR="003F3F6B" w:rsidRPr="009F3DB7" w:rsidRDefault="003F3F6B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39" w:name="_Ref369509048"/>
      <w:bookmarkStart w:id="40" w:name="_Toc376787803"/>
      <w:bookmarkStart w:id="41" w:name="_Ref346531666"/>
      <w:r w:rsidRPr="009F3DB7">
        <w:rPr>
          <w:rFonts w:asciiTheme="minorHAnsi" w:hAnsiTheme="minorHAnsi"/>
          <w:sz w:val="20"/>
          <w:szCs w:val="20"/>
        </w:rPr>
        <w:t>P</w:t>
      </w:r>
      <w:r w:rsidR="00875FB7" w:rsidRPr="009F3DB7">
        <w:rPr>
          <w:rFonts w:asciiTheme="minorHAnsi" w:hAnsiTheme="minorHAnsi"/>
          <w:sz w:val="20"/>
          <w:szCs w:val="20"/>
        </w:rPr>
        <w:t>ESQUISAR/LISTAR MANIFESTAÇÕES</w:t>
      </w:r>
      <w:bookmarkEnd w:id="39"/>
      <w:bookmarkEnd w:id="40"/>
      <w:r w:rsidR="001C2C5A" w:rsidRPr="009F3DB7">
        <w:rPr>
          <w:rFonts w:asciiTheme="minorHAnsi" w:hAnsiTheme="minorHAnsi"/>
          <w:sz w:val="20"/>
          <w:szCs w:val="20"/>
        </w:rPr>
        <w:t xml:space="preserve"> </w:t>
      </w:r>
    </w:p>
    <w:p w:rsidR="00537562" w:rsidRPr="009F3DB7" w:rsidRDefault="00537562" w:rsidP="00ED30F5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</w:t>
      </w:r>
      <w:r w:rsidR="00FE29BA" w:rsidRPr="009F3DB7">
        <w:rPr>
          <w:rFonts w:cstheme="minorHAnsi"/>
          <w:sz w:val="20"/>
          <w:szCs w:val="20"/>
        </w:rPr>
        <w:t>preenche o campo de consulta “</w:t>
      </w:r>
      <w:r w:rsidR="00B002D6" w:rsidRPr="009F3DB7">
        <w:rPr>
          <w:rFonts w:cstheme="minorHAnsi"/>
          <w:sz w:val="20"/>
          <w:szCs w:val="20"/>
        </w:rPr>
        <w:t>Pesquisar nas Manifestações</w:t>
      </w:r>
      <w:r w:rsidR="00FE29BA" w:rsidRPr="009F3DB7">
        <w:rPr>
          <w:rFonts w:cstheme="minorHAnsi"/>
          <w:sz w:val="20"/>
          <w:szCs w:val="20"/>
        </w:rPr>
        <w:t>”</w:t>
      </w:r>
      <w:r w:rsidR="00232127" w:rsidRPr="009F3DB7">
        <w:rPr>
          <w:rFonts w:cstheme="minorHAnsi"/>
          <w:sz w:val="20"/>
          <w:szCs w:val="20"/>
        </w:rPr>
        <w:t xml:space="preserve"> e aciona a consulta</w:t>
      </w:r>
      <w:r w:rsidRPr="009F3DB7">
        <w:rPr>
          <w:rFonts w:cstheme="minorHAnsi"/>
          <w:sz w:val="20"/>
          <w:szCs w:val="20"/>
        </w:rPr>
        <w:t>;</w:t>
      </w:r>
    </w:p>
    <w:p w:rsidR="00FE29BA" w:rsidRPr="009F3DB7" w:rsidRDefault="00FE29BA" w:rsidP="00ED30F5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manifestações conforme filtro de pesquisa; </w:t>
      </w:r>
      <w:r w:rsidR="00597701" w:rsidRPr="009F3DB7">
        <w:fldChar w:fldCharType="begin"/>
      </w:r>
      <w:r w:rsidR="00597701" w:rsidRPr="009F3DB7">
        <w:instrText xml:space="preserve"> REF _Ref361146961 \r \h  \* MERGEFORMAT </w:instrText>
      </w:r>
      <w:r w:rsidR="00597701" w:rsidRPr="009F3DB7">
        <w:fldChar w:fldCharType="separate"/>
      </w:r>
      <w:r w:rsidRPr="009F3DB7">
        <w:rPr>
          <w:rFonts w:cstheme="minorHAnsi"/>
          <w:b/>
          <w:sz w:val="20"/>
          <w:szCs w:val="20"/>
        </w:rPr>
        <w:t>9.1</w:t>
      </w:r>
      <w:r w:rsidR="00597701" w:rsidRPr="009F3DB7">
        <w:fldChar w:fldCharType="end"/>
      </w:r>
    </w:p>
    <w:p w:rsidR="00CD0A9A" w:rsidRPr="009F3DB7" w:rsidRDefault="00597701" w:rsidP="00CD0A9A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fldChar w:fldCharType="begin"/>
      </w:r>
      <w:r w:rsidRPr="009F3DB7">
        <w:instrText xml:space="preserve"> REF _Ref361144091 \r \h  \* MERGEFORMAT </w:instrText>
      </w:r>
      <w:r w:rsidRPr="009F3DB7"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FE03</w:t>
      </w:r>
      <w:r w:rsidRPr="009F3DB7">
        <w:fldChar w:fldCharType="end"/>
      </w:r>
      <w:r w:rsidR="00CD0A9A" w:rsidRPr="009F3DB7">
        <w:rPr>
          <w:rFonts w:cstheme="minorHAnsi"/>
          <w:b/>
          <w:sz w:val="20"/>
          <w:szCs w:val="20"/>
        </w:rPr>
        <w:t>.</w:t>
      </w:r>
      <w:r w:rsidRPr="009F3DB7">
        <w:fldChar w:fldCharType="begin"/>
      </w:r>
      <w:r w:rsidRPr="009F3DB7">
        <w:instrText xml:space="preserve"> REF _Ref361144091 \h  \* MERGEFORMAT </w:instrText>
      </w:r>
      <w:r w:rsidRPr="009F3DB7"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Registro não encontrado</w:t>
      </w:r>
      <w:r w:rsidRPr="009F3DB7">
        <w:fldChar w:fldCharType="end"/>
      </w:r>
    </w:p>
    <w:p w:rsidR="00537562" w:rsidRPr="009F3DB7" w:rsidRDefault="00B002D6" w:rsidP="00ED30F5">
      <w:pPr>
        <w:numPr>
          <w:ilvl w:val="0"/>
          <w:numId w:val="1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32127" w:rsidRPr="009F3DB7" w:rsidRDefault="00232127" w:rsidP="00232127">
      <w:pPr>
        <w:pStyle w:val="Heading3"/>
        <w:rPr>
          <w:rFonts w:asciiTheme="minorHAnsi" w:hAnsiTheme="minorHAnsi"/>
          <w:sz w:val="20"/>
          <w:szCs w:val="20"/>
        </w:rPr>
      </w:pPr>
      <w:bookmarkStart w:id="42" w:name="_Ref369539860"/>
      <w:bookmarkStart w:id="43" w:name="_Toc376787804"/>
      <w:r w:rsidRPr="009F3DB7">
        <w:rPr>
          <w:rFonts w:asciiTheme="minorHAnsi" w:hAnsiTheme="minorHAnsi"/>
          <w:sz w:val="20"/>
          <w:szCs w:val="20"/>
        </w:rPr>
        <w:t>PESQUISAR/LISTAR NOS ENCAMINHAMENTOS</w:t>
      </w:r>
      <w:bookmarkEnd w:id="42"/>
      <w:bookmarkEnd w:id="43"/>
    </w:p>
    <w:p w:rsidR="00232127" w:rsidRPr="009F3DB7" w:rsidRDefault="00232127" w:rsidP="00ED30F5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o campo de consulta “Pesquisar nos Encaminhamentos” e aciona a consulta;</w:t>
      </w:r>
    </w:p>
    <w:p w:rsidR="00232127" w:rsidRPr="009F3DB7" w:rsidRDefault="00232127" w:rsidP="00ED30F5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lastRenderedPageBreak/>
        <w:t>O sistema apresenta manifestações conforme filtro de pesquisa;</w:t>
      </w:r>
      <w:r w:rsidRPr="009F3DB7">
        <w:rPr>
          <w:rFonts w:cstheme="minorHAnsi"/>
          <w:b/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_Ref361166646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9.14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232127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Registro não encontrado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ED30F5">
      <w:pPr>
        <w:numPr>
          <w:ilvl w:val="0"/>
          <w:numId w:val="1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32127" w:rsidRPr="009F3DB7" w:rsidRDefault="00232127" w:rsidP="00232127">
      <w:pPr>
        <w:pStyle w:val="Heading3"/>
        <w:rPr>
          <w:rFonts w:asciiTheme="minorHAnsi" w:hAnsiTheme="minorHAnsi"/>
          <w:sz w:val="20"/>
          <w:szCs w:val="20"/>
        </w:rPr>
      </w:pPr>
      <w:bookmarkStart w:id="44" w:name="_Ref375920683"/>
      <w:bookmarkStart w:id="45" w:name="_Ref375920693"/>
      <w:bookmarkStart w:id="46" w:name="_Toc376787805"/>
      <w:r w:rsidRPr="009F3DB7">
        <w:rPr>
          <w:rFonts w:asciiTheme="minorHAnsi" w:hAnsiTheme="minorHAnsi"/>
          <w:sz w:val="20"/>
          <w:szCs w:val="20"/>
        </w:rPr>
        <w:t>DETALHAR MANIFESTAÇÃO</w:t>
      </w:r>
      <w:bookmarkEnd w:id="44"/>
      <w:bookmarkEnd w:id="45"/>
      <w:bookmarkEnd w:id="46"/>
    </w:p>
    <w:p w:rsidR="00232127" w:rsidRPr="009F3DB7" w:rsidRDefault="00232127" w:rsidP="006D329C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de detalhar manifestação;</w:t>
      </w:r>
      <w:r w:rsidRPr="009F3DB7">
        <w:rPr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_Ref361166646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9.14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6D329C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os detalhes da manifestação;</w:t>
      </w:r>
      <w:r w:rsidRPr="009F3DB7">
        <w:rPr>
          <w:rFonts w:cstheme="minorHAnsi"/>
          <w:b/>
          <w:sz w:val="20"/>
          <w:szCs w:val="20"/>
        </w:rPr>
        <w:t xml:space="preserve">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b/>
          <w:sz w:val="20"/>
          <w:szCs w:val="20"/>
        </w:rPr>
        <w:instrText xml:space="preserve"> REF _Ref369538818 \r \h 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b/>
          <w:sz w:val="20"/>
          <w:szCs w:val="20"/>
        </w:rPr>
        <w:t>9.9</w:t>
      </w:r>
      <w:r w:rsidRPr="009F3DB7">
        <w:rPr>
          <w:b/>
          <w:sz w:val="20"/>
          <w:szCs w:val="20"/>
        </w:rPr>
        <w:fldChar w:fldCharType="end"/>
      </w:r>
    </w:p>
    <w:p w:rsidR="00232127" w:rsidRPr="009F3DB7" w:rsidRDefault="00232127" w:rsidP="006D329C">
      <w:pPr>
        <w:numPr>
          <w:ilvl w:val="0"/>
          <w:numId w:val="2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volta ao fluxo básico [</w:t>
      </w:r>
      <w:r w:rsidRPr="009F3DB7">
        <w:rPr>
          <w:rFonts w:cstheme="minorHAnsi"/>
          <w:sz w:val="20"/>
          <w:szCs w:val="20"/>
        </w:rPr>
        <w:fldChar w:fldCharType="begin"/>
      </w:r>
      <w:r w:rsidRPr="009F3DB7">
        <w:rPr>
          <w:rFonts w:cstheme="minorHAnsi"/>
          <w:sz w:val="20"/>
          <w:szCs w:val="20"/>
        </w:rPr>
        <w:instrText xml:space="preserve"> PAGEREF _Ref369538881 \h </w:instrText>
      </w:r>
      <w:r w:rsidRPr="009F3DB7">
        <w:rPr>
          <w:rFonts w:cstheme="minorHAnsi"/>
          <w:sz w:val="20"/>
          <w:szCs w:val="20"/>
        </w:rPr>
      </w:r>
      <w:r w:rsidRPr="009F3DB7">
        <w:rPr>
          <w:rFonts w:cstheme="minorHAnsi"/>
          <w:sz w:val="20"/>
          <w:szCs w:val="20"/>
        </w:rPr>
        <w:fldChar w:fldCharType="separate"/>
      </w:r>
      <w:r w:rsidRPr="009F3DB7">
        <w:rPr>
          <w:rFonts w:cstheme="minorHAnsi"/>
          <w:noProof/>
          <w:sz w:val="20"/>
          <w:szCs w:val="20"/>
        </w:rPr>
        <w:t>5</w:t>
      </w:r>
      <w:r w:rsidRPr="009F3DB7">
        <w:rPr>
          <w:rFonts w:cstheme="minorHAnsi"/>
          <w:sz w:val="20"/>
          <w:szCs w:val="20"/>
        </w:rPr>
        <w:fldChar w:fldCharType="end"/>
      </w:r>
      <w:r w:rsidRPr="009F3DB7">
        <w:rPr>
          <w:rFonts w:cstheme="minorHAnsi"/>
          <w:sz w:val="20"/>
          <w:szCs w:val="20"/>
        </w:rPr>
        <w:t>].</w:t>
      </w:r>
    </w:p>
    <w:p w:rsidR="00232127" w:rsidRPr="009F3DB7" w:rsidRDefault="00232127" w:rsidP="00232127">
      <w:pPr>
        <w:pStyle w:val="Heading3"/>
        <w:rPr>
          <w:rFonts w:asciiTheme="minorHAnsi" w:hAnsiTheme="minorHAnsi"/>
          <w:sz w:val="20"/>
          <w:szCs w:val="20"/>
        </w:rPr>
      </w:pPr>
      <w:bookmarkStart w:id="47" w:name="_Toc376787806"/>
      <w:r w:rsidRPr="009F3DB7">
        <w:rPr>
          <w:rFonts w:asciiTheme="minorHAnsi" w:hAnsiTheme="minorHAnsi"/>
          <w:sz w:val="20"/>
          <w:szCs w:val="20"/>
        </w:rPr>
        <w:t>ASSUMIR ANÁLISE</w:t>
      </w:r>
      <w:bookmarkEnd w:id="47"/>
    </w:p>
    <w:p w:rsidR="00232127" w:rsidRPr="009F3DB7" w:rsidRDefault="00232127" w:rsidP="006D329C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de assumir análise;</w:t>
      </w:r>
      <w:r w:rsidRPr="009F3DB7">
        <w:rPr>
          <w:sz w:val="20"/>
          <w:szCs w:val="20"/>
        </w:rPr>
        <w:t xml:space="preserve">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b/>
          <w:sz w:val="20"/>
          <w:szCs w:val="20"/>
        </w:rPr>
        <w:instrText xml:space="preserve"> REF _Ref369538992 \r \h 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b/>
          <w:sz w:val="20"/>
          <w:szCs w:val="20"/>
        </w:rPr>
        <w:t>9.15</w:t>
      </w:r>
      <w:r w:rsidRPr="009F3DB7">
        <w:rPr>
          <w:b/>
          <w:sz w:val="20"/>
          <w:szCs w:val="20"/>
        </w:rPr>
        <w:fldChar w:fldCharType="end"/>
      </w:r>
    </w:p>
    <w:p w:rsidR="00232127" w:rsidRPr="009F3DB7" w:rsidRDefault="00232127" w:rsidP="006D329C">
      <w:pPr>
        <w:numPr>
          <w:ilvl w:val="0"/>
          <w:numId w:val="2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volta ao fluxo básico [</w:t>
      </w:r>
      <w:r w:rsidRPr="009F3DB7">
        <w:rPr>
          <w:rFonts w:cstheme="minorHAnsi"/>
          <w:sz w:val="20"/>
          <w:szCs w:val="20"/>
        </w:rPr>
        <w:fldChar w:fldCharType="begin"/>
      </w:r>
      <w:r w:rsidRPr="009F3DB7">
        <w:rPr>
          <w:rFonts w:cstheme="minorHAnsi"/>
          <w:sz w:val="20"/>
          <w:szCs w:val="20"/>
        </w:rPr>
        <w:instrText xml:space="preserve"> PAGEREF _Ref369538881 \h </w:instrText>
      </w:r>
      <w:r w:rsidRPr="009F3DB7">
        <w:rPr>
          <w:rFonts w:cstheme="minorHAnsi"/>
          <w:sz w:val="20"/>
          <w:szCs w:val="20"/>
        </w:rPr>
      </w:r>
      <w:r w:rsidRPr="009F3DB7">
        <w:rPr>
          <w:rFonts w:cstheme="minorHAnsi"/>
          <w:sz w:val="20"/>
          <w:szCs w:val="20"/>
        </w:rPr>
        <w:fldChar w:fldCharType="separate"/>
      </w:r>
      <w:r w:rsidRPr="009F3DB7">
        <w:rPr>
          <w:rFonts w:cstheme="minorHAnsi"/>
          <w:noProof/>
          <w:sz w:val="20"/>
          <w:szCs w:val="20"/>
        </w:rPr>
        <w:t>5</w:t>
      </w:r>
      <w:r w:rsidRPr="009F3DB7">
        <w:rPr>
          <w:rFonts w:cstheme="minorHAnsi"/>
          <w:sz w:val="20"/>
          <w:szCs w:val="20"/>
        </w:rPr>
        <w:fldChar w:fldCharType="end"/>
      </w:r>
      <w:r w:rsidRPr="009F3DB7">
        <w:rPr>
          <w:rFonts w:cstheme="minorHAnsi"/>
          <w:sz w:val="20"/>
          <w:szCs w:val="20"/>
        </w:rPr>
        <w:t>].</w:t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232127" w:rsidRPr="009F3DB7" w:rsidRDefault="00232127" w:rsidP="00232127">
      <w:pPr>
        <w:pStyle w:val="Heading3"/>
        <w:rPr>
          <w:rFonts w:asciiTheme="minorHAnsi" w:hAnsiTheme="minorHAnsi" w:cstheme="minorHAnsi"/>
          <w:sz w:val="20"/>
          <w:szCs w:val="20"/>
          <w:u w:val="single"/>
        </w:rPr>
      </w:pPr>
      <w:bookmarkStart w:id="48" w:name="_Ref369539889"/>
      <w:bookmarkStart w:id="49" w:name="_Toc376787807"/>
      <w:r w:rsidRPr="009F3DB7">
        <w:rPr>
          <w:rFonts w:asciiTheme="minorHAnsi" w:hAnsiTheme="minorHAnsi"/>
          <w:sz w:val="20"/>
          <w:szCs w:val="20"/>
          <w:highlight w:val="yellow"/>
        </w:rPr>
        <w:t>ENCAMINHAR MANIFESTAÇÃO</w:t>
      </w:r>
      <w:bookmarkEnd w:id="48"/>
      <w:bookmarkEnd w:id="49"/>
      <w:r w:rsidRPr="009F3DB7">
        <w:rPr>
          <w:rFonts w:asciiTheme="minorHAnsi" w:hAnsiTheme="minorHAnsi"/>
          <w:sz w:val="20"/>
          <w:szCs w:val="20"/>
        </w:rPr>
        <w:fldChar w:fldCharType="begin"/>
      </w:r>
      <w:r w:rsidRPr="009F3DB7">
        <w:rPr>
          <w:rFonts w:asciiTheme="minorHAnsi" w:hAnsiTheme="minorHAnsi"/>
          <w:sz w:val="20"/>
          <w:szCs w:val="20"/>
        </w:rPr>
        <w:instrText xml:space="preserve"> REF _Ref346613895 \h  \* MERGEFORMAT </w:instrText>
      </w:r>
      <w:r w:rsidRPr="009F3DB7">
        <w:rPr>
          <w:rFonts w:asciiTheme="minorHAnsi" w:hAnsiTheme="minorHAnsi"/>
          <w:sz w:val="20"/>
          <w:szCs w:val="20"/>
        </w:rPr>
      </w:r>
      <w:r w:rsidRPr="009F3DB7">
        <w:rPr>
          <w:rFonts w:asciiTheme="minorHAnsi" w:hAnsiTheme="minorHAnsi"/>
          <w:sz w:val="20"/>
          <w:szCs w:val="20"/>
        </w:rPr>
        <w:fldChar w:fldCharType="end"/>
      </w:r>
    </w:p>
    <w:p w:rsidR="00232127" w:rsidRPr="009F3DB7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encaminhar manifestação;</w:t>
      </w:r>
    </w:p>
    <w:p w:rsidR="00232127" w:rsidRPr="009F3DB7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interface para preenchimento dos campos para envio;</w:t>
      </w:r>
    </w:p>
    <w:p w:rsidR="00232127" w:rsidRPr="009F3DB7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os campos de envio e realiza encaminhamento da manifestação;</w:t>
      </w:r>
      <w:r w:rsidRPr="009F3DB7">
        <w:rPr>
          <w:rFonts w:cstheme="minorHAnsi"/>
          <w:b/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_Ref361214051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9.10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_Ref361212498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FE02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_Ref361212498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iCs/>
          <w:sz w:val="20"/>
          <w:szCs w:val="20"/>
        </w:rPr>
        <w:t>Campo não preenchido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_Ref361132715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_Ref361132715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iCs/>
          <w:sz w:val="20"/>
          <w:szCs w:val="20"/>
        </w:rPr>
        <w:t>E-mail não Enviado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 mensagem “Encaminhamento realizado”;</w:t>
      </w:r>
    </w:p>
    <w:p w:rsidR="00232127" w:rsidRPr="009F3DB7" w:rsidRDefault="00232127" w:rsidP="00ED30F5">
      <w:pPr>
        <w:numPr>
          <w:ilvl w:val="0"/>
          <w:numId w:val="1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32127" w:rsidRPr="009F3DB7" w:rsidRDefault="00232127" w:rsidP="00232127">
      <w:pPr>
        <w:pStyle w:val="Heading3"/>
        <w:rPr>
          <w:rFonts w:asciiTheme="minorHAnsi" w:hAnsiTheme="minorHAnsi"/>
          <w:sz w:val="20"/>
          <w:szCs w:val="20"/>
        </w:rPr>
      </w:pPr>
      <w:bookmarkStart w:id="50" w:name="_Ref369539912"/>
      <w:bookmarkStart w:id="51" w:name="_Toc376787808"/>
      <w:r w:rsidRPr="009F3DB7">
        <w:rPr>
          <w:rFonts w:asciiTheme="minorHAnsi" w:hAnsiTheme="minorHAnsi"/>
          <w:sz w:val="20"/>
          <w:szCs w:val="20"/>
        </w:rPr>
        <w:t>ENVIAR MENSAGEM AO MANIFESTANTE</w:t>
      </w:r>
      <w:bookmarkEnd w:id="50"/>
      <w:bookmarkEnd w:id="51"/>
    </w:p>
    <w:p w:rsidR="00232127" w:rsidRPr="009F3DB7" w:rsidRDefault="00232127" w:rsidP="006D329C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Enviar Mensagem;</w:t>
      </w:r>
    </w:p>
    <w:p w:rsidR="00232127" w:rsidRPr="009F3DB7" w:rsidRDefault="00232127" w:rsidP="006D329C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interface para preenchimento dos campos para envio;</w:t>
      </w:r>
    </w:p>
    <w:p w:rsidR="00232127" w:rsidRPr="009F3DB7" w:rsidRDefault="00232127" w:rsidP="006D329C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os campos de envio e realiza envio da mensagem;</w:t>
      </w:r>
      <w:r w:rsidRPr="009F3DB7">
        <w:rPr>
          <w:rFonts w:cstheme="minorHAnsi"/>
          <w:b/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_Ref361213981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9.11</w:t>
      </w:r>
      <w:r w:rsidRPr="009F3DB7">
        <w:rPr>
          <w:sz w:val="20"/>
          <w:szCs w:val="20"/>
        </w:rPr>
        <w:fldChar w:fldCharType="end"/>
      </w:r>
    </w:p>
    <w:p w:rsidR="00FB0DAA" w:rsidRPr="009F3DB7" w:rsidRDefault="00FB0DAA" w:rsidP="00FB0DAA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_Ref376176332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6.2.24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_Ref376176332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VISUALIZAR MENSAGEM – ENVIAR MENSAGEM AO MANIFESTANTE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_Ref361212498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FE02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_Ref361212498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iCs/>
          <w:sz w:val="20"/>
          <w:szCs w:val="20"/>
        </w:rPr>
        <w:t>Campo não preenchido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_Ref361132715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_Ref361132715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iCs/>
          <w:sz w:val="20"/>
          <w:szCs w:val="20"/>
        </w:rPr>
        <w:t>E-mail não Enviado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6D329C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 mensagem “Mensagem realizada”;</w:t>
      </w:r>
    </w:p>
    <w:p w:rsidR="00232127" w:rsidRPr="009F3DB7" w:rsidRDefault="00232127" w:rsidP="006D329C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32127" w:rsidRPr="009F3DB7" w:rsidRDefault="00232127" w:rsidP="00232127">
      <w:pPr>
        <w:pStyle w:val="Heading3"/>
        <w:rPr>
          <w:rFonts w:asciiTheme="minorHAnsi" w:hAnsiTheme="minorHAnsi"/>
          <w:sz w:val="20"/>
          <w:szCs w:val="20"/>
        </w:rPr>
      </w:pPr>
      <w:bookmarkStart w:id="52" w:name="_Ref369509399"/>
      <w:bookmarkStart w:id="53" w:name="_Toc376787809"/>
      <w:r w:rsidRPr="009F3DB7">
        <w:rPr>
          <w:rFonts w:asciiTheme="minorHAnsi" w:hAnsiTheme="minorHAnsi"/>
          <w:sz w:val="20"/>
          <w:szCs w:val="20"/>
        </w:rPr>
        <w:t>LISTAR MENSAGEMS ENVIADAS</w:t>
      </w:r>
      <w:bookmarkEnd w:id="52"/>
      <w:r w:rsidRPr="009F3DB7">
        <w:rPr>
          <w:rFonts w:asciiTheme="minorHAnsi" w:hAnsiTheme="minorHAnsi"/>
          <w:sz w:val="20"/>
          <w:szCs w:val="20"/>
        </w:rPr>
        <w:t xml:space="preserve"> AO MANIFESTANTE</w:t>
      </w:r>
      <w:bookmarkEnd w:id="53"/>
    </w:p>
    <w:p w:rsidR="00232127" w:rsidRPr="009F3DB7" w:rsidRDefault="00232127" w:rsidP="006D329C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o campo de consulta “Pesquisar nas Manifestações” e aciona a consulta;</w:t>
      </w:r>
    </w:p>
    <w:p w:rsidR="00232127" w:rsidRPr="009F3DB7" w:rsidRDefault="00232127" w:rsidP="006D329C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lastRenderedPageBreak/>
        <w:t>O sistema apresenta manifestações conforme filtro de pesquisa;</w:t>
      </w:r>
      <w:r w:rsidRPr="009F3DB7">
        <w:rPr>
          <w:rFonts w:cstheme="minorHAnsi"/>
          <w:b/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_Ref361214009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9.12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6D329C">
      <w:pPr>
        <w:numPr>
          <w:ilvl w:val="0"/>
          <w:numId w:val="1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32127" w:rsidRPr="009F3DB7" w:rsidRDefault="00232127" w:rsidP="00232127">
      <w:pPr>
        <w:pStyle w:val="Heading3"/>
        <w:rPr>
          <w:rFonts w:asciiTheme="minorHAnsi" w:hAnsiTheme="minorHAnsi"/>
          <w:sz w:val="20"/>
          <w:szCs w:val="20"/>
        </w:rPr>
      </w:pPr>
      <w:bookmarkStart w:id="54" w:name="_Ref369539971"/>
      <w:bookmarkStart w:id="55" w:name="_Toc376787810"/>
      <w:r w:rsidRPr="009F3DB7">
        <w:rPr>
          <w:rFonts w:asciiTheme="minorHAnsi" w:hAnsiTheme="minorHAnsi"/>
          <w:sz w:val="20"/>
          <w:szCs w:val="20"/>
        </w:rPr>
        <w:t>ENVIAR MENSAGEM À UNIDADE</w:t>
      </w:r>
      <w:bookmarkEnd w:id="54"/>
      <w:bookmarkEnd w:id="55"/>
    </w:p>
    <w:p w:rsidR="00232127" w:rsidRPr="009F3DB7" w:rsidRDefault="00232127" w:rsidP="006D329C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Enviar Mensagem à Unidade;</w:t>
      </w:r>
    </w:p>
    <w:p w:rsidR="00232127" w:rsidRPr="009F3DB7" w:rsidRDefault="00232127" w:rsidP="006D329C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interface para preenchimento dos campos para envio;</w:t>
      </w:r>
    </w:p>
    <w:p w:rsidR="00232127" w:rsidRPr="009F3DB7" w:rsidRDefault="00232127" w:rsidP="006D329C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os campos de envio e realiza envio da mensagem;</w:t>
      </w:r>
      <w:r w:rsidRPr="009F3DB7">
        <w:rPr>
          <w:rFonts w:cstheme="minorHAnsi"/>
          <w:b/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_Ref369539261 \r \h </w:instrText>
      </w:r>
      <w:r w:rsidR="009F3DB7">
        <w:rPr>
          <w:sz w:val="20"/>
          <w:szCs w:val="20"/>
        </w:rPr>
        <w:instrText xml:space="preserve">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9.18</w:t>
      </w:r>
      <w:r w:rsidRPr="009F3DB7">
        <w:rPr>
          <w:sz w:val="20"/>
          <w:szCs w:val="20"/>
        </w:rPr>
        <w:fldChar w:fldCharType="end"/>
      </w:r>
    </w:p>
    <w:p w:rsidR="00FB0DAA" w:rsidRPr="009F3DB7" w:rsidRDefault="00FB0DAA" w:rsidP="00FB0DAA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  <w:u w:val="single"/>
        </w:rPr>
      </w:pP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_Ref376175994 \r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rFonts w:cstheme="minorHAnsi"/>
          <w:b/>
          <w:sz w:val="20"/>
          <w:szCs w:val="20"/>
          <w:u w:val="single"/>
        </w:rPr>
        <w:t>6.2.25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  <w:r w:rsidRPr="009F3DB7">
        <w:rPr>
          <w:rFonts w:cstheme="minorHAnsi"/>
          <w:b/>
          <w:sz w:val="20"/>
          <w:szCs w:val="20"/>
          <w:u w:val="single"/>
        </w:rPr>
        <w:fldChar w:fldCharType="begin"/>
      </w:r>
      <w:r w:rsidRPr="009F3DB7">
        <w:rPr>
          <w:rFonts w:cstheme="minorHAnsi"/>
          <w:b/>
          <w:sz w:val="20"/>
          <w:szCs w:val="20"/>
          <w:u w:val="single"/>
        </w:rPr>
        <w:instrText xml:space="preserve"> REF _Ref376175994 \h  \* MERGEFORMAT </w:instrText>
      </w:r>
      <w:r w:rsidRPr="009F3DB7">
        <w:rPr>
          <w:rFonts w:cstheme="minorHAnsi"/>
          <w:b/>
          <w:sz w:val="20"/>
          <w:szCs w:val="20"/>
          <w:u w:val="single"/>
        </w:rPr>
      </w:r>
      <w:r w:rsidRPr="009F3DB7">
        <w:rPr>
          <w:rFonts w:cstheme="minorHAnsi"/>
          <w:b/>
          <w:sz w:val="20"/>
          <w:szCs w:val="20"/>
          <w:u w:val="single"/>
        </w:rPr>
        <w:fldChar w:fldCharType="separate"/>
      </w:r>
      <w:r w:rsidRPr="009F3DB7">
        <w:rPr>
          <w:b/>
          <w:sz w:val="20"/>
          <w:szCs w:val="20"/>
          <w:u w:val="single"/>
        </w:rPr>
        <w:t>VISUALIZAR MENSAGEM – ENVIAR MENSAGEM À UNIDADE</w:t>
      </w:r>
      <w:r w:rsidRPr="009F3DB7">
        <w:rPr>
          <w:rFonts w:cstheme="minorHAnsi"/>
          <w:b/>
          <w:sz w:val="20"/>
          <w:szCs w:val="20"/>
          <w:u w:val="single"/>
        </w:rPr>
        <w:fldChar w:fldCharType="end"/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_Ref361212498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FE02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_Ref361212498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iCs/>
          <w:sz w:val="20"/>
          <w:szCs w:val="20"/>
        </w:rPr>
        <w:t>Campo não preenchido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232127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_Ref361132715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_Ref361132715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iCs/>
          <w:sz w:val="20"/>
          <w:szCs w:val="20"/>
        </w:rPr>
        <w:t>E-mail não Enviado</w:t>
      </w:r>
      <w:r w:rsidRPr="009F3DB7">
        <w:rPr>
          <w:sz w:val="20"/>
          <w:szCs w:val="20"/>
        </w:rPr>
        <w:fldChar w:fldCharType="end"/>
      </w:r>
    </w:p>
    <w:p w:rsidR="00232127" w:rsidRPr="009F3DB7" w:rsidRDefault="00232127" w:rsidP="006D329C">
      <w:pPr>
        <w:numPr>
          <w:ilvl w:val="0"/>
          <w:numId w:val="3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 mensagem “Mensagem realizada”;</w:t>
      </w:r>
    </w:p>
    <w:p w:rsidR="00232127" w:rsidRPr="009F3DB7" w:rsidRDefault="00232127" w:rsidP="006D329C">
      <w:pPr>
        <w:numPr>
          <w:ilvl w:val="0"/>
          <w:numId w:val="3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CF4A1F" w:rsidRPr="009F3DB7" w:rsidRDefault="00CF4A1F" w:rsidP="00CF4A1F">
      <w:pPr>
        <w:pStyle w:val="Heading3"/>
        <w:rPr>
          <w:rFonts w:asciiTheme="minorHAnsi" w:hAnsiTheme="minorHAnsi"/>
          <w:sz w:val="20"/>
          <w:szCs w:val="20"/>
        </w:rPr>
      </w:pPr>
      <w:bookmarkStart w:id="56" w:name="_Ref369509407"/>
      <w:bookmarkStart w:id="57" w:name="_Toc376787811"/>
      <w:r w:rsidRPr="009F3DB7">
        <w:rPr>
          <w:rFonts w:asciiTheme="minorHAnsi" w:hAnsiTheme="minorHAnsi"/>
          <w:sz w:val="20"/>
          <w:szCs w:val="20"/>
        </w:rPr>
        <w:t xml:space="preserve">LISTAR </w:t>
      </w:r>
      <w:bookmarkEnd w:id="56"/>
      <w:r w:rsidRPr="009F3DB7">
        <w:rPr>
          <w:rFonts w:asciiTheme="minorHAnsi" w:hAnsiTheme="minorHAnsi"/>
          <w:sz w:val="20"/>
          <w:szCs w:val="20"/>
        </w:rPr>
        <w:t>MENSAGENS ENVIADAS À UNIDADE</w:t>
      </w:r>
      <w:bookmarkEnd w:id="57"/>
    </w:p>
    <w:p w:rsidR="00CF4A1F" w:rsidRPr="009F3DB7" w:rsidRDefault="00CF4A1F" w:rsidP="006D329C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o trâmite da ouvidoria x unidade;</w:t>
      </w:r>
      <w:r w:rsidRPr="009F3DB7">
        <w:rPr>
          <w:sz w:val="20"/>
          <w:szCs w:val="20"/>
        </w:rPr>
        <w:t xml:space="preserve"> 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_Ref361214030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4E0252" w:rsidRPr="004E0252">
        <w:rPr>
          <w:rFonts w:cstheme="minorHAnsi"/>
          <w:b/>
          <w:sz w:val="20"/>
          <w:szCs w:val="20"/>
        </w:rPr>
        <w:t>9.13</w:t>
      </w:r>
      <w:r w:rsidRPr="009F3DB7">
        <w:rPr>
          <w:sz w:val="20"/>
          <w:szCs w:val="20"/>
        </w:rPr>
        <w:fldChar w:fldCharType="end"/>
      </w:r>
    </w:p>
    <w:p w:rsidR="00CF4A1F" w:rsidRPr="009F3DB7" w:rsidRDefault="00CF4A1F" w:rsidP="006D329C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o trâmite;</w:t>
      </w:r>
      <w:r w:rsidRPr="009F3DB7">
        <w:rPr>
          <w:rFonts w:cstheme="minorHAnsi"/>
          <w:b/>
          <w:sz w:val="20"/>
          <w:szCs w:val="20"/>
        </w:rPr>
        <w:t xml:space="preserve"> </w:t>
      </w:r>
    </w:p>
    <w:p w:rsidR="00CF4A1F" w:rsidRPr="009F3DB7" w:rsidRDefault="00CF4A1F" w:rsidP="006D329C">
      <w:pPr>
        <w:numPr>
          <w:ilvl w:val="0"/>
          <w:numId w:val="2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E0694F" w:rsidRPr="009F3DB7" w:rsidRDefault="00E0694F" w:rsidP="00E0694F">
      <w:pPr>
        <w:pStyle w:val="Heading3"/>
        <w:rPr>
          <w:rFonts w:asciiTheme="minorHAnsi" w:hAnsiTheme="minorHAnsi"/>
          <w:sz w:val="20"/>
          <w:szCs w:val="20"/>
        </w:rPr>
      </w:pPr>
      <w:bookmarkStart w:id="58" w:name="_Ref369510478"/>
      <w:bookmarkStart w:id="59" w:name="_Toc376787812"/>
      <w:r w:rsidRPr="009F3DB7">
        <w:rPr>
          <w:rFonts w:asciiTheme="minorHAnsi" w:hAnsiTheme="minorHAnsi"/>
          <w:sz w:val="20"/>
          <w:szCs w:val="20"/>
        </w:rPr>
        <w:t>SOLUCIONAR MANIFESTAÇÃo</w:t>
      </w:r>
      <w:bookmarkEnd w:id="58"/>
      <w:bookmarkEnd w:id="59"/>
    </w:p>
    <w:p w:rsidR="00E0694F" w:rsidRPr="009F3DB7" w:rsidRDefault="00E0694F" w:rsidP="006D329C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o botão de solucionar manifestação;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_Ref369509730 \w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9.9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E0694F" w:rsidRPr="009F3DB7" w:rsidRDefault="00E0694F" w:rsidP="006D329C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É apresentada uma tela de resposta final;</w:t>
      </w:r>
      <w:r w:rsidRPr="009F3DB7">
        <w:rPr>
          <w:rFonts w:cstheme="minorHAnsi"/>
          <w:b/>
          <w:sz w:val="20"/>
          <w:szCs w:val="20"/>
        </w:rPr>
        <w:t xml:space="preserve"> </w:t>
      </w:r>
      <w:bookmarkStart w:id="60" w:name="_GoBack"/>
      <w:bookmarkEnd w:id="60"/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_Ref369510431 \w \h </w:instrText>
      </w:r>
      <w:r w:rsidR="009F3DB7">
        <w:rPr>
          <w:rFonts w:cstheme="minorHAnsi"/>
          <w:b/>
          <w:sz w:val="20"/>
          <w:szCs w:val="20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="004E0252">
        <w:rPr>
          <w:rFonts w:cstheme="minorHAnsi"/>
          <w:b/>
          <w:sz w:val="20"/>
          <w:szCs w:val="20"/>
        </w:rPr>
        <w:t>9.17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E0694F" w:rsidRPr="009F3DB7" w:rsidRDefault="00E0694F" w:rsidP="006D329C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com a resposta final e encaminha a manifestação.</w:t>
      </w:r>
    </w:p>
    <w:p w:rsidR="00E74D6E" w:rsidRPr="009F3DB7" w:rsidRDefault="00C975E3" w:rsidP="00E74D6E">
      <w:pPr>
        <w:spacing w:after="0" w:line="360" w:lineRule="auto"/>
        <w:ind w:left="720"/>
        <w:jc w:val="both"/>
        <w:rPr>
          <w:rFonts w:cstheme="minorHAnsi"/>
          <w:b/>
          <w:sz w:val="20"/>
          <w:szCs w:val="20"/>
        </w:rPr>
      </w:pP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_Ref375918841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6.2.21</w:t>
      </w:r>
      <w:r w:rsidRPr="009F3DB7">
        <w:rPr>
          <w:rFonts w:cstheme="minorHAnsi"/>
          <w:b/>
          <w:sz w:val="20"/>
          <w:szCs w:val="20"/>
        </w:rPr>
        <w:fldChar w:fldCharType="end"/>
      </w:r>
      <w:r w:rsidRPr="009F3DB7">
        <w:rPr>
          <w:rFonts w:cstheme="minorHAnsi"/>
          <w:b/>
          <w:sz w:val="20"/>
          <w:szCs w:val="20"/>
        </w:rPr>
        <w:t>-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_Ref375918841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b/>
          <w:sz w:val="20"/>
          <w:szCs w:val="20"/>
        </w:rPr>
        <w:t>VISUALIZAR MENSAGEM – SOLUCIONAR MANIFESTAÇÃO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E0694F" w:rsidRPr="009F3DB7" w:rsidRDefault="00E0694F" w:rsidP="006D329C">
      <w:pPr>
        <w:numPr>
          <w:ilvl w:val="0"/>
          <w:numId w:val="2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E0694F" w:rsidRPr="009F3DB7" w:rsidRDefault="00E0694F" w:rsidP="00E0694F">
      <w:pPr>
        <w:pStyle w:val="Heading3"/>
        <w:rPr>
          <w:rFonts w:asciiTheme="minorHAnsi" w:hAnsiTheme="minorHAnsi"/>
          <w:sz w:val="20"/>
          <w:szCs w:val="20"/>
        </w:rPr>
      </w:pPr>
      <w:bookmarkStart w:id="61" w:name="_Ref369510521"/>
      <w:bookmarkStart w:id="62" w:name="_Toc376787813"/>
      <w:r w:rsidRPr="009F3DB7">
        <w:rPr>
          <w:rFonts w:asciiTheme="minorHAnsi" w:hAnsiTheme="minorHAnsi"/>
          <w:sz w:val="20"/>
          <w:szCs w:val="20"/>
        </w:rPr>
        <w:t>REATIVAR MANIFESTAÇÃo</w:t>
      </w:r>
      <w:bookmarkEnd w:id="61"/>
      <w:bookmarkEnd w:id="62"/>
    </w:p>
    <w:p w:rsidR="00E0694F" w:rsidRPr="009F3DB7" w:rsidRDefault="00E0694F" w:rsidP="006D329C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o botão de reativar manifestação;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_Ref369510286 \w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9.16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E0694F" w:rsidRPr="009F3DB7" w:rsidRDefault="00E0694F" w:rsidP="006D329C">
      <w:pPr>
        <w:numPr>
          <w:ilvl w:val="0"/>
          <w:numId w:val="2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1C2C5A" w:rsidRPr="009F3DB7" w:rsidRDefault="001C2C5A" w:rsidP="00232127">
      <w:pPr>
        <w:spacing w:after="0" w:line="360" w:lineRule="auto"/>
        <w:jc w:val="both"/>
        <w:rPr>
          <w:rFonts w:cstheme="minorHAnsi"/>
          <w:sz w:val="20"/>
          <w:szCs w:val="20"/>
        </w:rPr>
      </w:pPr>
    </w:p>
    <w:p w:rsidR="00602719" w:rsidRPr="009F3DB7" w:rsidRDefault="00602719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63" w:name="_Ref369509123"/>
      <w:bookmarkStart w:id="64" w:name="_Toc376787814"/>
      <w:r w:rsidRPr="009F3DB7">
        <w:rPr>
          <w:rFonts w:asciiTheme="minorHAnsi" w:hAnsiTheme="minorHAnsi"/>
          <w:sz w:val="20"/>
          <w:szCs w:val="20"/>
        </w:rPr>
        <w:t>OCULTAR MANIFESTAÇÃO</w:t>
      </w:r>
      <w:bookmarkEnd w:id="63"/>
      <w:bookmarkEnd w:id="64"/>
    </w:p>
    <w:p w:rsidR="00537562" w:rsidRPr="009F3DB7" w:rsidRDefault="00537562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</w:t>
      </w:r>
      <w:r w:rsidR="00FE29BA" w:rsidRPr="009F3DB7">
        <w:rPr>
          <w:rFonts w:cstheme="minorHAnsi"/>
          <w:sz w:val="20"/>
          <w:szCs w:val="20"/>
        </w:rPr>
        <w:t xml:space="preserve">escolhe a manifestação </w:t>
      </w:r>
      <w:r w:rsidR="00735C1F" w:rsidRPr="009F3DB7">
        <w:rPr>
          <w:rFonts w:cstheme="minorHAnsi"/>
          <w:sz w:val="20"/>
          <w:szCs w:val="20"/>
        </w:rPr>
        <w:t xml:space="preserve">e seleciona o ícone para </w:t>
      </w:r>
      <w:r w:rsidR="00FE29BA" w:rsidRPr="009F3DB7">
        <w:rPr>
          <w:rFonts w:cstheme="minorHAnsi"/>
          <w:sz w:val="20"/>
          <w:szCs w:val="20"/>
        </w:rPr>
        <w:t>ocultar</w:t>
      </w:r>
      <w:r w:rsidRPr="009F3DB7">
        <w:rPr>
          <w:rFonts w:cstheme="minorHAnsi"/>
          <w:sz w:val="20"/>
          <w:szCs w:val="20"/>
        </w:rPr>
        <w:t>;</w:t>
      </w:r>
    </w:p>
    <w:p w:rsidR="00735C1F" w:rsidRPr="009F3DB7" w:rsidRDefault="00537562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</w:t>
      </w:r>
      <w:r w:rsidR="00735C1F" w:rsidRPr="009F3DB7">
        <w:rPr>
          <w:rFonts w:cstheme="minorHAnsi"/>
          <w:sz w:val="20"/>
          <w:szCs w:val="20"/>
        </w:rPr>
        <w:t>apresenta modal para inserção do motivo;</w:t>
      </w:r>
      <w:r w:rsidR="002473E8" w:rsidRPr="009F3DB7">
        <w:rPr>
          <w:rFonts w:cstheme="minorHAnsi"/>
          <w:sz w:val="20"/>
          <w:szCs w:val="20"/>
        </w:rPr>
        <w:t xml:space="preserve"> </w:t>
      </w:r>
      <w:r w:rsidR="00597701" w:rsidRPr="009F3DB7">
        <w:rPr>
          <w:sz w:val="20"/>
          <w:szCs w:val="20"/>
        </w:rPr>
        <w:fldChar w:fldCharType="begin"/>
      </w:r>
      <w:r w:rsidR="00597701" w:rsidRPr="009F3DB7">
        <w:rPr>
          <w:sz w:val="20"/>
          <w:szCs w:val="20"/>
        </w:rPr>
        <w:instrText xml:space="preserve"> REF _Ref361164265 \r \h  \* MERGEFORMAT </w:instrText>
      </w:r>
      <w:r w:rsidR="00597701" w:rsidRPr="009F3DB7">
        <w:rPr>
          <w:sz w:val="20"/>
          <w:szCs w:val="20"/>
        </w:rPr>
      </w:r>
      <w:r w:rsidR="00597701" w:rsidRPr="009F3DB7">
        <w:rPr>
          <w:sz w:val="20"/>
          <w:szCs w:val="20"/>
        </w:rPr>
        <w:fldChar w:fldCharType="separate"/>
      </w:r>
      <w:r w:rsidR="002473E8" w:rsidRPr="009F3DB7">
        <w:rPr>
          <w:rFonts w:cstheme="minorHAnsi"/>
          <w:b/>
          <w:sz w:val="20"/>
          <w:szCs w:val="20"/>
        </w:rPr>
        <w:t>9.2</w:t>
      </w:r>
      <w:r w:rsidR="00597701" w:rsidRPr="009F3DB7">
        <w:rPr>
          <w:sz w:val="20"/>
          <w:szCs w:val="20"/>
        </w:rPr>
        <w:fldChar w:fldCharType="end"/>
      </w:r>
    </w:p>
    <w:p w:rsidR="00537562" w:rsidRPr="009F3DB7" w:rsidRDefault="00735C1F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preenche o motivo e confirma a ação;</w:t>
      </w:r>
      <w:r w:rsidR="00B002D6" w:rsidRPr="009F3DB7">
        <w:rPr>
          <w:rFonts w:cstheme="minorHAnsi"/>
          <w:sz w:val="20"/>
          <w:szCs w:val="20"/>
        </w:rPr>
        <w:t xml:space="preserve"> </w:t>
      </w:r>
    </w:p>
    <w:p w:rsidR="00537562" w:rsidRPr="009F3DB7" w:rsidRDefault="00B002D6" w:rsidP="00ED30F5">
      <w:pPr>
        <w:numPr>
          <w:ilvl w:val="0"/>
          <w:numId w:val="1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</w:t>
      </w:r>
      <w:r w:rsidR="00537562" w:rsidRPr="009F3DB7">
        <w:rPr>
          <w:rFonts w:cstheme="minorHAnsi"/>
          <w:sz w:val="20"/>
          <w:szCs w:val="20"/>
        </w:rPr>
        <w:t>.</w:t>
      </w:r>
    </w:p>
    <w:p w:rsidR="00E0694F" w:rsidRPr="009F3DB7" w:rsidRDefault="00E0694F" w:rsidP="00E0694F">
      <w:pPr>
        <w:pStyle w:val="Heading3"/>
        <w:rPr>
          <w:rFonts w:asciiTheme="minorHAnsi" w:hAnsiTheme="minorHAnsi"/>
          <w:sz w:val="20"/>
          <w:szCs w:val="20"/>
        </w:rPr>
      </w:pPr>
      <w:bookmarkStart w:id="65" w:name="_Toc376787815"/>
      <w:r w:rsidRPr="009F3DB7">
        <w:rPr>
          <w:rFonts w:asciiTheme="minorHAnsi" w:hAnsiTheme="minorHAnsi"/>
          <w:sz w:val="20"/>
          <w:szCs w:val="20"/>
        </w:rPr>
        <w:lastRenderedPageBreak/>
        <w:t>VOLTAR A MOSTRAR A MANIFESTAÇÃO</w:t>
      </w:r>
      <w:bookmarkEnd w:id="65"/>
    </w:p>
    <w:p w:rsidR="00E0694F" w:rsidRPr="009F3DB7" w:rsidRDefault="00E0694F" w:rsidP="006D329C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o botão de voltar a mostrar uma manifestação;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_Ref369539690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E0694F" w:rsidRPr="009F3DB7" w:rsidRDefault="00E0694F" w:rsidP="006D329C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modal para confirmação da reativação;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_Ref369539731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9.3</w:t>
      </w:r>
      <w:r w:rsidRPr="009F3DB7">
        <w:rPr>
          <w:b/>
          <w:sz w:val="20"/>
          <w:szCs w:val="20"/>
        </w:rPr>
        <w:fldChar w:fldCharType="end"/>
      </w:r>
    </w:p>
    <w:p w:rsidR="00E0694F" w:rsidRPr="009F3DB7" w:rsidRDefault="00E0694F" w:rsidP="006D329C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preenche o motivo e confirma a ação; </w:t>
      </w:r>
    </w:p>
    <w:p w:rsidR="00E0694F" w:rsidRPr="009F3DB7" w:rsidRDefault="00E0694F" w:rsidP="006D329C">
      <w:pPr>
        <w:numPr>
          <w:ilvl w:val="0"/>
          <w:numId w:val="2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473E8" w:rsidRPr="009F3DB7" w:rsidRDefault="002473E8" w:rsidP="002473E8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602719" w:rsidRPr="009F3DB7" w:rsidRDefault="00814B45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66" w:name="_Ref369509145"/>
      <w:bookmarkStart w:id="67" w:name="_Toc376787816"/>
      <w:r w:rsidRPr="009F3DB7">
        <w:rPr>
          <w:rFonts w:asciiTheme="minorHAnsi" w:hAnsiTheme="minorHAnsi"/>
          <w:sz w:val="20"/>
          <w:szCs w:val="20"/>
        </w:rPr>
        <w:t>LISTAR MANIFESTAÇÕES</w:t>
      </w:r>
      <w:r w:rsidR="00602719" w:rsidRPr="009F3DB7">
        <w:rPr>
          <w:rFonts w:asciiTheme="minorHAnsi" w:hAnsiTheme="minorHAnsi"/>
          <w:sz w:val="20"/>
          <w:szCs w:val="20"/>
        </w:rPr>
        <w:t xml:space="preserve"> ATRASO PARA ENCAMINHAMENTO</w:t>
      </w:r>
      <w:bookmarkEnd w:id="66"/>
      <w:bookmarkEnd w:id="67"/>
    </w:p>
    <w:p w:rsidR="00537562" w:rsidRPr="009F3DB7" w:rsidRDefault="00537562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</w:t>
      </w:r>
      <w:r w:rsidR="004779BD" w:rsidRPr="009F3DB7">
        <w:rPr>
          <w:rFonts w:cstheme="minorHAnsi"/>
          <w:sz w:val="20"/>
          <w:szCs w:val="20"/>
        </w:rPr>
        <w:t xml:space="preserve"> </w:t>
      </w:r>
      <w:r w:rsidR="006532D9" w:rsidRPr="009F3DB7">
        <w:rPr>
          <w:rFonts w:cstheme="minorHAnsi"/>
          <w:sz w:val="20"/>
          <w:szCs w:val="20"/>
        </w:rPr>
        <w:t>a o</w:t>
      </w:r>
      <w:r w:rsidR="00735C1F" w:rsidRPr="009F3DB7">
        <w:rPr>
          <w:rFonts w:cstheme="minorHAnsi"/>
          <w:sz w:val="20"/>
          <w:szCs w:val="20"/>
        </w:rPr>
        <w:t xml:space="preserve">pção </w:t>
      </w:r>
      <w:r w:rsidR="004D6B27" w:rsidRPr="009F3DB7">
        <w:rPr>
          <w:rFonts w:cstheme="minorHAnsi"/>
          <w:sz w:val="20"/>
          <w:szCs w:val="20"/>
        </w:rPr>
        <w:t>“Atraso para Encaminhamento”</w:t>
      </w:r>
      <w:r w:rsidR="0089517E" w:rsidRPr="009F3DB7">
        <w:rPr>
          <w:rFonts w:cstheme="minorHAnsi"/>
          <w:sz w:val="20"/>
          <w:szCs w:val="20"/>
        </w:rPr>
        <w:t>;</w:t>
      </w:r>
    </w:p>
    <w:p w:rsidR="00537562" w:rsidRPr="009F3DB7" w:rsidRDefault="00537562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</w:t>
      </w:r>
      <w:r w:rsidR="00735C1F" w:rsidRPr="009F3DB7">
        <w:rPr>
          <w:rFonts w:cstheme="minorHAnsi"/>
          <w:sz w:val="20"/>
          <w:szCs w:val="20"/>
        </w:rPr>
        <w:t>apresenta as manifestações atrasadas</w:t>
      </w:r>
      <w:r w:rsidR="002473E8" w:rsidRPr="009F3DB7">
        <w:rPr>
          <w:rFonts w:cstheme="minorHAnsi"/>
          <w:sz w:val="20"/>
          <w:szCs w:val="20"/>
        </w:rPr>
        <w:t xml:space="preserve">; </w:t>
      </w:r>
      <w:r w:rsidR="00597701" w:rsidRPr="009F3DB7">
        <w:rPr>
          <w:sz w:val="20"/>
          <w:szCs w:val="20"/>
        </w:rPr>
        <w:fldChar w:fldCharType="begin"/>
      </w:r>
      <w:r w:rsidR="00597701" w:rsidRPr="009F3DB7">
        <w:rPr>
          <w:sz w:val="20"/>
          <w:szCs w:val="20"/>
        </w:rPr>
        <w:instrText xml:space="preserve"> REF _Ref361164356 \r \h  \* MERGEFORMAT </w:instrText>
      </w:r>
      <w:r w:rsidR="00597701" w:rsidRPr="009F3DB7">
        <w:rPr>
          <w:sz w:val="20"/>
          <w:szCs w:val="20"/>
        </w:rPr>
      </w:r>
      <w:r w:rsidR="00597701" w:rsidRPr="009F3DB7">
        <w:rPr>
          <w:sz w:val="20"/>
          <w:szCs w:val="20"/>
        </w:rPr>
        <w:fldChar w:fldCharType="separate"/>
      </w:r>
      <w:r w:rsidR="002473E8" w:rsidRPr="009F3DB7">
        <w:rPr>
          <w:rFonts w:cstheme="minorHAnsi"/>
          <w:b/>
          <w:sz w:val="20"/>
          <w:szCs w:val="20"/>
        </w:rPr>
        <w:t>9.5</w:t>
      </w:r>
      <w:r w:rsidR="00597701" w:rsidRPr="009F3DB7">
        <w:rPr>
          <w:sz w:val="20"/>
          <w:szCs w:val="20"/>
        </w:rPr>
        <w:fldChar w:fldCharType="end"/>
      </w:r>
    </w:p>
    <w:p w:rsidR="002473E8" w:rsidRPr="009F3DB7" w:rsidRDefault="002473E8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</w:t>
      </w:r>
      <w:r w:rsidR="00E0694F" w:rsidRPr="009F3DB7">
        <w:rPr>
          <w:rFonts w:cstheme="minorHAnsi"/>
          <w:sz w:val="20"/>
          <w:szCs w:val="20"/>
        </w:rPr>
        <w:t>sistema reativa a manifestação</w:t>
      </w:r>
      <w:r w:rsidRPr="009F3DB7">
        <w:rPr>
          <w:rFonts w:cstheme="minorHAnsi"/>
          <w:sz w:val="20"/>
          <w:szCs w:val="20"/>
        </w:rPr>
        <w:t>;</w:t>
      </w:r>
    </w:p>
    <w:p w:rsidR="00E0694F" w:rsidRPr="009F3DB7" w:rsidRDefault="00E0694F" w:rsidP="00ED30F5">
      <w:pPr>
        <w:numPr>
          <w:ilvl w:val="0"/>
          <w:numId w:val="1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encerrado.</w:t>
      </w:r>
    </w:p>
    <w:p w:rsidR="002473E8" w:rsidRPr="009F3DB7" w:rsidRDefault="002473E8" w:rsidP="002473E8">
      <w:pPr>
        <w:spacing w:after="0" w:line="360" w:lineRule="auto"/>
        <w:jc w:val="both"/>
        <w:rPr>
          <w:rFonts w:cstheme="minorHAnsi"/>
          <w:sz w:val="20"/>
          <w:szCs w:val="20"/>
        </w:rPr>
      </w:pPr>
    </w:p>
    <w:p w:rsidR="002473E8" w:rsidRPr="009F3DB7" w:rsidRDefault="00814B45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68" w:name="_Ref369509179"/>
      <w:bookmarkStart w:id="69" w:name="_Toc376787817"/>
      <w:r w:rsidRPr="009F3DB7">
        <w:rPr>
          <w:rFonts w:asciiTheme="minorHAnsi" w:hAnsiTheme="minorHAnsi"/>
          <w:sz w:val="20"/>
          <w:szCs w:val="20"/>
        </w:rPr>
        <w:t xml:space="preserve">LISTAR MANIFESTAÇÕES COM </w:t>
      </w:r>
      <w:r w:rsidR="002473E8" w:rsidRPr="009F3DB7">
        <w:rPr>
          <w:rFonts w:asciiTheme="minorHAnsi" w:hAnsiTheme="minorHAnsi"/>
          <w:sz w:val="20"/>
          <w:szCs w:val="20"/>
        </w:rPr>
        <w:t xml:space="preserve">ATRASO </w:t>
      </w:r>
      <w:r w:rsidR="00E63249" w:rsidRPr="009F3DB7">
        <w:rPr>
          <w:rFonts w:asciiTheme="minorHAnsi" w:hAnsiTheme="minorHAnsi"/>
          <w:sz w:val="20"/>
          <w:szCs w:val="20"/>
        </w:rPr>
        <w:t>DA RESPOSTA A OUVIDORIA</w:t>
      </w:r>
      <w:bookmarkEnd w:id="68"/>
      <w:bookmarkEnd w:id="69"/>
    </w:p>
    <w:bookmarkEnd w:id="41"/>
    <w:p w:rsidR="002473E8" w:rsidRPr="009F3DB7" w:rsidRDefault="002473E8" w:rsidP="00ED30F5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</w:t>
      </w:r>
      <w:r w:rsidR="0089517E" w:rsidRPr="009F3DB7">
        <w:rPr>
          <w:rFonts w:cstheme="minorHAnsi"/>
          <w:sz w:val="20"/>
          <w:szCs w:val="20"/>
        </w:rPr>
        <w:t xml:space="preserve">opção </w:t>
      </w:r>
      <w:r w:rsidR="004D6B27" w:rsidRPr="009F3DB7">
        <w:rPr>
          <w:rFonts w:cstheme="minorHAnsi"/>
          <w:sz w:val="20"/>
          <w:szCs w:val="20"/>
        </w:rPr>
        <w:t>“Atraso de Resposta à Ouvidoria”</w:t>
      </w:r>
      <w:r w:rsidRPr="009F3DB7">
        <w:rPr>
          <w:rFonts w:cstheme="minorHAnsi"/>
          <w:sz w:val="20"/>
          <w:szCs w:val="20"/>
        </w:rPr>
        <w:t>;</w:t>
      </w:r>
    </w:p>
    <w:p w:rsidR="002473E8" w:rsidRPr="009F3DB7" w:rsidRDefault="002473E8" w:rsidP="00ED30F5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as manifestações atrasadas;</w:t>
      </w:r>
      <w:r w:rsidR="00E63249" w:rsidRPr="009F3DB7">
        <w:rPr>
          <w:rFonts w:cstheme="minorHAnsi"/>
          <w:sz w:val="20"/>
          <w:szCs w:val="20"/>
        </w:rPr>
        <w:t xml:space="preserve"> </w:t>
      </w:r>
      <w:r w:rsidR="00597701" w:rsidRPr="009F3DB7">
        <w:rPr>
          <w:sz w:val="20"/>
          <w:szCs w:val="20"/>
        </w:rPr>
        <w:fldChar w:fldCharType="begin"/>
      </w:r>
      <w:r w:rsidR="00597701" w:rsidRPr="009F3DB7">
        <w:rPr>
          <w:sz w:val="20"/>
          <w:szCs w:val="20"/>
        </w:rPr>
        <w:instrText xml:space="preserve"> REF _Ref361164795 \r \h  \* MERGEFORMAT </w:instrText>
      </w:r>
      <w:r w:rsidR="00597701" w:rsidRPr="009F3DB7">
        <w:rPr>
          <w:sz w:val="20"/>
          <w:szCs w:val="20"/>
        </w:rPr>
      </w:r>
      <w:r w:rsidR="00597701" w:rsidRPr="009F3DB7">
        <w:rPr>
          <w:sz w:val="20"/>
          <w:szCs w:val="20"/>
        </w:rPr>
        <w:fldChar w:fldCharType="separate"/>
      </w:r>
      <w:r w:rsidR="00E63249" w:rsidRPr="009F3DB7">
        <w:rPr>
          <w:rFonts w:cstheme="minorHAnsi"/>
          <w:b/>
          <w:sz w:val="20"/>
          <w:szCs w:val="20"/>
        </w:rPr>
        <w:t>9.6</w:t>
      </w:r>
      <w:r w:rsidR="00597701" w:rsidRPr="009F3DB7">
        <w:rPr>
          <w:sz w:val="20"/>
          <w:szCs w:val="20"/>
        </w:rPr>
        <w:fldChar w:fldCharType="end"/>
      </w:r>
    </w:p>
    <w:p w:rsidR="00CD0A9A" w:rsidRPr="009F3DB7" w:rsidRDefault="00597701" w:rsidP="00CD0A9A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="00CD0A9A"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Registro não encontrado</w:t>
      </w:r>
      <w:r w:rsidRPr="009F3DB7">
        <w:rPr>
          <w:sz w:val="20"/>
          <w:szCs w:val="20"/>
        </w:rPr>
        <w:fldChar w:fldCharType="end"/>
      </w:r>
    </w:p>
    <w:p w:rsidR="002473E8" w:rsidRPr="009F3DB7" w:rsidRDefault="002473E8" w:rsidP="00ED30F5">
      <w:pPr>
        <w:numPr>
          <w:ilvl w:val="0"/>
          <w:numId w:val="1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63249" w:rsidRPr="009F3DB7" w:rsidRDefault="00814B45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70" w:name="_Ref369509201"/>
      <w:bookmarkStart w:id="71" w:name="_Toc376787818"/>
      <w:r w:rsidRPr="009F3DB7">
        <w:rPr>
          <w:rFonts w:asciiTheme="minorHAnsi" w:hAnsiTheme="minorHAnsi"/>
          <w:sz w:val="20"/>
          <w:szCs w:val="20"/>
        </w:rPr>
        <w:t xml:space="preserve">LISTAR MANIFESTAÇÕES COM </w:t>
      </w:r>
      <w:r w:rsidR="00E63249" w:rsidRPr="009F3DB7">
        <w:rPr>
          <w:rFonts w:asciiTheme="minorHAnsi" w:hAnsiTheme="minorHAnsi"/>
          <w:sz w:val="20"/>
          <w:szCs w:val="20"/>
        </w:rPr>
        <w:t>ATRASO PARA RESPOSTA AO CIDADÃO</w:t>
      </w:r>
      <w:bookmarkEnd w:id="70"/>
      <w:bookmarkEnd w:id="71"/>
    </w:p>
    <w:p w:rsidR="00E63249" w:rsidRPr="009F3DB7" w:rsidRDefault="00E63249" w:rsidP="00ED30F5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</w:t>
      </w:r>
      <w:r w:rsidR="004D6B27" w:rsidRPr="009F3DB7">
        <w:rPr>
          <w:rFonts w:cstheme="minorHAnsi"/>
          <w:sz w:val="20"/>
          <w:szCs w:val="20"/>
        </w:rPr>
        <w:t>“Atraso para Resposta ao Cidadão”</w:t>
      </w:r>
      <w:r w:rsidRPr="009F3DB7">
        <w:rPr>
          <w:rFonts w:cstheme="minorHAnsi"/>
          <w:sz w:val="20"/>
          <w:szCs w:val="20"/>
        </w:rPr>
        <w:t xml:space="preserve">; </w:t>
      </w:r>
    </w:p>
    <w:p w:rsidR="00E63249" w:rsidRPr="009F3DB7" w:rsidRDefault="00E63249" w:rsidP="00ED30F5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as manifestações atrasadas; </w:t>
      </w:r>
      <w:r w:rsidR="00597701" w:rsidRPr="009F3DB7">
        <w:rPr>
          <w:sz w:val="20"/>
          <w:szCs w:val="20"/>
        </w:rPr>
        <w:fldChar w:fldCharType="begin"/>
      </w:r>
      <w:r w:rsidR="00597701" w:rsidRPr="009F3DB7">
        <w:rPr>
          <w:sz w:val="20"/>
          <w:szCs w:val="20"/>
        </w:rPr>
        <w:instrText xml:space="preserve"> REF _Ref361164821 \r \h  \* MERGEFORMAT </w:instrText>
      </w:r>
      <w:r w:rsidR="00597701" w:rsidRPr="009F3DB7">
        <w:rPr>
          <w:sz w:val="20"/>
          <w:szCs w:val="20"/>
        </w:rPr>
      </w:r>
      <w:r w:rsidR="00597701"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9.7</w:t>
      </w:r>
      <w:r w:rsidR="00597701" w:rsidRPr="009F3DB7">
        <w:rPr>
          <w:sz w:val="20"/>
          <w:szCs w:val="20"/>
        </w:rPr>
        <w:fldChar w:fldCharType="end"/>
      </w:r>
      <w:r w:rsidRPr="009F3DB7">
        <w:rPr>
          <w:rFonts w:cstheme="minorHAnsi"/>
          <w:sz w:val="20"/>
          <w:szCs w:val="20"/>
        </w:rPr>
        <w:t xml:space="preserve"> </w:t>
      </w:r>
    </w:p>
    <w:p w:rsidR="00CD0A9A" w:rsidRPr="009F3DB7" w:rsidRDefault="00597701" w:rsidP="00CD0A9A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="00CD0A9A"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Registro não encontrado</w:t>
      </w:r>
      <w:r w:rsidRPr="009F3DB7">
        <w:rPr>
          <w:sz w:val="20"/>
          <w:szCs w:val="20"/>
        </w:rPr>
        <w:fldChar w:fldCharType="end"/>
      </w:r>
    </w:p>
    <w:p w:rsidR="00E63249" w:rsidRPr="009F3DB7" w:rsidRDefault="00E63249" w:rsidP="00ED30F5">
      <w:pPr>
        <w:numPr>
          <w:ilvl w:val="0"/>
          <w:numId w:val="1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63249" w:rsidRPr="009F3DB7" w:rsidRDefault="00E63249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72" w:name="_Ref369509226"/>
      <w:bookmarkStart w:id="73" w:name="_Toc376787819"/>
      <w:r w:rsidRPr="009F3DB7">
        <w:rPr>
          <w:rFonts w:asciiTheme="minorHAnsi" w:hAnsiTheme="minorHAnsi"/>
          <w:sz w:val="20"/>
          <w:szCs w:val="20"/>
        </w:rPr>
        <w:t>VISUALIZAR MANIFESTAÇÕES SEM ATRASO</w:t>
      </w:r>
      <w:bookmarkEnd w:id="72"/>
      <w:bookmarkEnd w:id="73"/>
    </w:p>
    <w:p w:rsidR="00E63249" w:rsidRPr="009F3DB7" w:rsidRDefault="00E63249" w:rsidP="00ED30F5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</w:t>
      </w:r>
      <w:r w:rsidR="004D6B27" w:rsidRPr="009F3DB7">
        <w:rPr>
          <w:rFonts w:cstheme="minorHAnsi"/>
          <w:sz w:val="20"/>
          <w:szCs w:val="20"/>
        </w:rPr>
        <w:t>“</w:t>
      </w:r>
      <w:r w:rsidRPr="009F3DB7">
        <w:rPr>
          <w:rFonts w:cstheme="minorHAnsi"/>
          <w:sz w:val="20"/>
          <w:szCs w:val="20"/>
        </w:rPr>
        <w:t>Sem Atraso</w:t>
      </w:r>
      <w:r w:rsidR="004D6B27" w:rsidRPr="009F3DB7">
        <w:rPr>
          <w:rFonts w:cstheme="minorHAnsi"/>
          <w:sz w:val="20"/>
          <w:szCs w:val="20"/>
        </w:rPr>
        <w:t>”</w:t>
      </w:r>
      <w:r w:rsidRPr="009F3DB7">
        <w:rPr>
          <w:rFonts w:cstheme="minorHAnsi"/>
          <w:sz w:val="20"/>
          <w:szCs w:val="20"/>
        </w:rPr>
        <w:t>;</w:t>
      </w:r>
    </w:p>
    <w:p w:rsidR="00E63249" w:rsidRPr="009F3DB7" w:rsidRDefault="00E63249" w:rsidP="00ED30F5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as manifestações sem atrasos; </w:t>
      </w:r>
      <w:r w:rsidR="00597701" w:rsidRPr="009F3DB7">
        <w:rPr>
          <w:sz w:val="20"/>
          <w:szCs w:val="20"/>
        </w:rPr>
        <w:fldChar w:fldCharType="begin"/>
      </w:r>
      <w:r w:rsidR="00597701" w:rsidRPr="009F3DB7">
        <w:rPr>
          <w:sz w:val="20"/>
          <w:szCs w:val="20"/>
        </w:rPr>
        <w:instrText xml:space="preserve"> REF _Ref361165134 \r \h  \* MERGEFORMAT </w:instrText>
      </w:r>
      <w:r w:rsidR="00597701" w:rsidRPr="009F3DB7">
        <w:rPr>
          <w:sz w:val="20"/>
          <w:szCs w:val="20"/>
        </w:rPr>
      </w:r>
      <w:r w:rsidR="00597701"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9.8</w:t>
      </w:r>
      <w:r w:rsidR="00597701" w:rsidRPr="009F3DB7">
        <w:rPr>
          <w:sz w:val="20"/>
          <w:szCs w:val="20"/>
        </w:rPr>
        <w:fldChar w:fldCharType="end"/>
      </w:r>
    </w:p>
    <w:p w:rsidR="00CD0A9A" w:rsidRPr="009F3DB7" w:rsidRDefault="00597701" w:rsidP="00CD0A9A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="00CD0A9A"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CD0A9A" w:rsidRPr="009F3DB7">
        <w:rPr>
          <w:rFonts w:cstheme="minorHAnsi"/>
          <w:b/>
          <w:sz w:val="20"/>
          <w:szCs w:val="20"/>
        </w:rPr>
        <w:t>Registro não encontrado</w:t>
      </w:r>
      <w:r w:rsidRPr="009F3DB7">
        <w:rPr>
          <w:sz w:val="20"/>
          <w:szCs w:val="20"/>
        </w:rPr>
        <w:fldChar w:fldCharType="end"/>
      </w:r>
    </w:p>
    <w:p w:rsidR="00E63249" w:rsidRPr="009F3DB7" w:rsidRDefault="00E63249" w:rsidP="00ED30F5">
      <w:pPr>
        <w:numPr>
          <w:ilvl w:val="0"/>
          <w:numId w:val="1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63249" w:rsidRPr="009F3DB7" w:rsidRDefault="00E63249" w:rsidP="00814763">
      <w:pPr>
        <w:pStyle w:val="Heading3"/>
        <w:rPr>
          <w:rFonts w:asciiTheme="minorHAnsi" w:hAnsiTheme="minorHAnsi"/>
          <w:sz w:val="20"/>
          <w:szCs w:val="20"/>
        </w:rPr>
      </w:pPr>
      <w:bookmarkStart w:id="74" w:name="_Ref369509254"/>
      <w:bookmarkStart w:id="75" w:name="_Toc376787820"/>
      <w:r w:rsidRPr="009F3DB7">
        <w:rPr>
          <w:rFonts w:asciiTheme="minorHAnsi" w:hAnsiTheme="minorHAnsi"/>
          <w:sz w:val="20"/>
          <w:szCs w:val="20"/>
        </w:rPr>
        <w:t>VISUALIZAR MANIFESTAÇÕES OCULTAS</w:t>
      </w:r>
      <w:bookmarkEnd w:id="74"/>
      <w:bookmarkEnd w:id="75"/>
    </w:p>
    <w:p w:rsidR="00E63249" w:rsidRPr="009F3DB7" w:rsidRDefault="00E63249" w:rsidP="00ED30F5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</w:t>
      </w:r>
      <w:r w:rsidR="00860EFC" w:rsidRPr="009F3DB7">
        <w:rPr>
          <w:rFonts w:cstheme="minorHAnsi"/>
          <w:sz w:val="20"/>
          <w:szCs w:val="20"/>
        </w:rPr>
        <w:t>a opção “Ocultas”</w:t>
      </w:r>
      <w:r w:rsidRPr="009F3DB7">
        <w:rPr>
          <w:rFonts w:cstheme="minorHAnsi"/>
          <w:sz w:val="20"/>
          <w:szCs w:val="20"/>
        </w:rPr>
        <w:t>;</w:t>
      </w:r>
    </w:p>
    <w:p w:rsidR="00E63249" w:rsidRPr="009F3DB7" w:rsidRDefault="00E63249" w:rsidP="00ED30F5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lastRenderedPageBreak/>
        <w:t xml:space="preserve">O sistema apresenta as manifestações atrasadas; </w:t>
      </w:r>
      <w:r w:rsidR="00597701" w:rsidRPr="009F3DB7">
        <w:rPr>
          <w:sz w:val="20"/>
          <w:szCs w:val="20"/>
        </w:rPr>
        <w:fldChar w:fldCharType="begin"/>
      </w:r>
      <w:r w:rsidR="00597701" w:rsidRPr="009F3DB7">
        <w:rPr>
          <w:sz w:val="20"/>
          <w:szCs w:val="20"/>
        </w:rPr>
        <w:instrText xml:space="preserve"> REF _Ref361165157 \r \h  \* MERGEFORMAT </w:instrText>
      </w:r>
      <w:r w:rsidR="00597701" w:rsidRPr="009F3DB7">
        <w:rPr>
          <w:sz w:val="20"/>
          <w:szCs w:val="20"/>
        </w:rPr>
      </w:r>
      <w:r w:rsidR="00597701" w:rsidRPr="009F3DB7">
        <w:rPr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9.9</w:t>
      </w:r>
      <w:r w:rsidR="00597701" w:rsidRPr="009F3DB7">
        <w:rPr>
          <w:sz w:val="20"/>
          <w:szCs w:val="20"/>
        </w:rPr>
        <w:fldChar w:fldCharType="end"/>
      </w:r>
    </w:p>
    <w:p w:rsidR="005C0F7E" w:rsidRPr="009F3DB7" w:rsidRDefault="00597701" w:rsidP="005C0F7E">
      <w:pPr>
        <w:pStyle w:val="ListParagraph"/>
        <w:spacing w:after="0" w:line="360" w:lineRule="auto"/>
        <w:jc w:val="both"/>
        <w:rPr>
          <w:rFonts w:cstheme="minorHAnsi"/>
          <w:b/>
          <w:sz w:val="20"/>
          <w:szCs w:val="20"/>
        </w:rPr>
      </w:pP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\r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5C0F7E" w:rsidRPr="009F3DB7">
        <w:rPr>
          <w:rFonts w:cstheme="minorHAnsi"/>
          <w:b/>
          <w:sz w:val="20"/>
          <w:szCs w:val="20"/>
        </w:rPr>
        <w:t>FE03</w:t>
      </w:r>
      <w:r w:rsidRPr="009F3DB7">
        <w:rPr>
          <w:sz w:val="20"/>
          <w:szCs w:val="20"/>
        </w:rPr>
        <w:fldChar w:fldCharType="end"/>
      </w:r>
      <w:r w:rsidR="005C0F7E" w:rsidRPr="009F3DB7">
        <w:rPr>
          <w:rFonts w:cstheme="minorHAnsi"/>
          <w:b/>
          <w:sz w:val="20"/>
          <w:szCs w:val="20"/>
        </w:rPr>
        <w:t>.</w:t>
      </w:r>
      <w:r w:rsidRPr="009F3DB7">
        <w:rPr>
          <w:sz w:val="20"/>
          <w:szCs w:val="20"/>
        </w:rPr>
        <w:fldChar w:fldCharType="begin"/>
      </w:r>
      <w:r w:rsidRPr="009F3DB7">
        <w:rPr>
          <w:sz w:val="20"/>
          <w:szCs w:val="20"/>
        </w:rPr>
        <w:instrText xml:space="preserve"> REF _Ref361144091 \h  \* MERGEFORMAT </w:instrText>
      </w:r>
      <w:r w:rsidRPr="009F3DB7">
        <w:rPr>
          <w:sz w:val="20"/>
          <w:szCs w:val="20"/>
        </w:rPr>
      </w:r>
      <w:r w:rsidRPr="009F3DB7">
        <w:rPr>
          <w:sz w:val="20"/>
          <w:szCs w:val="20"/>
        </w:rPr>
        <w:fldChar w:fldCharType="separate"/>
      </w:r>
      <w:r w:rsidR="005C0F7E" w:rsidRPr="009F3DB7">
        <w:rPr>
          <w:rFonts w:cstheme="minorHAnsi"/>
          <w:b/>
          <w:sz w:val="20"/>
          <w:szCs w:val="20"/>
        </w:rPr>
        <w:t>Registro não encontrado</w:t>
      </w:r>
      <w:r w:rsidRPr="009F3DB7">
        <w:rPr>
          <w:sz w:val="20"/>
          <w:szCs w:val="20"/>
        </w:rPr>
        <w:fldChar w:fldCharType="end"/>
      </w:r>
    </w:p>
    <w:p w:rsidR="00E63249" w:rsidRPr="009F3DB7" w:rsidRDefault="00E63249" w:rsidP="00ED30F5">
      <w:pPr>
        <w:numPr>
          <w:ilvl w:val="0"/>
          <w:numId w:val="1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1517B0" w:rsidRPr="009F3DB7" w:rsidRDefault="001517B0" w:rsidP="001517B0">
      <w:pPr>
        <w:pStyle w:val="Heading3"/>
        <w:rPr>
          <w:rFonts w:asciiTheme="minorHAnsi" w:hAnsiTheme="minorHAnsi"/>
          <w:sz w:val="20"/>
          <w:szCs w:val="20"/>
        </w:rPr>
      </w:pPr>
      <w:bookmarkStart w:id="76" w:name="_Ref375918302"/>
      <w:bookmarkStart w:id="77" w:name="_Toc376787821"/>
      <w:r w:rsidRPr="009F3DB7">
        <w:rPr>
          <w:rFonts w:asciiTheme="minorHAnsi" w:hAnsiTheme="minorHAnsi"/>
          <w:sz w:val="20"/>
          <w:szCs w:val="20"/>
        </w:rPr>
        <w:t>BLOQUEAR MANIFESTAÇÃO</w:t>
      </w:r>
      <w:bookmarkEnd w:id="76"/>
      <w:bookmarkEnd w:id="77"/>
    </w:p>
    <w:p w:rsidR="001517B0" w:rsidRPr="009F3DB7" w:rsidRDefault="001517B0" w:rsidP="006D329C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“Bloquear Manifestação”;</w:t>
      </w:r>
    </w:p>
    <w:p w:rsidR="001517B0" w:rsidRPr="009F3DB7" w:rsidRDefault="001517B0" w:rsidP="006D329C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</w:t>
      </w:r>
      <w:r w:rsidR="00930F04" w:rsidRPr="009F3DB7">
        <w:rPr>
          <w:rFonts w:cstheme="minorHAnsi"/>
          <w:sz w:val="20"/>
          <w:szCs w:val="20"/>
        </w:rPr>
        <w:t>bloqueia a manifestação</w:t>
      </w:r>
      <w:r w:rsidRPr="009F3DB7">
        <w:rPr>
          <w:rFonts w:cstheme="minorHAnsi"/>
          <w:sz w:val="20"/>
          <w:szCs w:val="20"/>
        </w:rPr>
        <w:t xml:space="preserve">; </w:t>
      </w:r>
      <w:r w:rsidR="00930F04" w:rsidRPr="009F3DB7">
        <w:rPr>
          <w:b/>
          <w:sz w:val="20"/>
          <w:szCs w:val="20"/>
        </w:rPr>
        <w:fldChar w:fldCharType="begin"/>
      </w:r>
      <w:r w:rsidR="00930F04" w:rsidRPr="009F3DB7">
        <w:rPr>
          <w:rFonts w:cstheme="minorHAnsi"/>
          <w:b/>
          <w:sz w:val="20"/>
          <w:szCs w:val="20"/>
        </w:rPr>
        <w:instrText xml:space="preserve"> REF _Ref375918166 \r \h </w:instrText>
      </w:r>
      <w:r w:rsidR="00C149FA" w:rsidRPr="009F3DB7">
        <w:rPr>
          <w:b/>
          <w:sz w:val="20"/>
          <w:szCs w:val="20"/>
        </w:rPr>
        <w:instrText xml:space="preserve"> \* MERGEFORMAT </w:instrText>
      </w:r>
      <w:r w:rsidR="00930F04" w:rsidRPr="009F3DB7">
        <w:rPr>
          <w:b/>
          <w:sz w:val="20"/>
          <w:szCs w:val="20"/>
        </w:rPr>
      </w:r>
      <w:r w:rsidR="00930F04" w:rsidRPr="009F3DB7">
        <w:rPr>
          <w:b/>
          <w:sz w:val="20"/>
          <w:szCs w:val="20"/>
        </w:rPr>
        <w:fldChar w:fldCharType="separate"/>
      </w:r>
      <w:r w:rsidR="00930F04" w:rsidRPr="009F3DB7">
        <w:rPr>
          <w:rFonts w:cstheme="minorHAnsi"/>
          <w:b/>
          <w:sz w:val="20"/>
          <w:szCs w:val="20"/>
        </w:rPr>
        <w:t>9.19</w:t>
      </w:r>
      <w:r w:rsidR="00930F04" w:rsidRPr="009F3DB7">
        <w:rPr>
          <w:b/>
          <w:sz w:val="20"/>
          <w:szCs w:val="20"/>
        </w:rPr>
        <w:fldChar w:fldCharType="end"/>
      </w:r>
    </w:p>
    <w:p w:rsidR="001517B0" w:rsidRPr="009F3DB7" w:rsidRDefault="001517B0" w:rsidP="006D329C">
      <w:pPr>
        <w:numPr>
          <w:ilvl w:val="0"/>
          <w:numId w:val="2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1517B0" w:rsidRPr="009F3DB7" w:rsidRDefault="001517B0" w:rsidP="001517B0">
      <w:pPr>
        <w:pStyle w:val="Heading3"/>
        <w:rPr>
          <w:rFonts w:asciiTheme="minorHAnsi" w:hAnsiTheme="minorHAnsi"/>
          <w:sz w:val="20"/>
          <w:szCs w:val="20"/>
        </w:rPr>
      </w:pPr>
      <w:bookmarkStart w:id="78" w:name="_Ref375918315"/>
      <w:bookmarkStart w:id="79" w:name="_Toc376787822"/>
      <w:r w:rsidRPr="009F3DB7">
        <w:rPr>
          <w:rFonts w:asciiTheme="minorHAnsi" w:hAnsiTheme="minorHAnsi"/>
          <w:sz w:val="20"/>
          <w:szCs w:val="20"/>
        </w:rPr>
        <w:t>DESBLOQUEAR MANIFESTAÇÃO</w:t>
      </w:r>
      <w:bookmarkEnd w:id="78"/>
      <w:bookmarkEnd w:id="79"/>
    </w:p>
    <w:p w:rsidR="001517B0" w:rsidRPr="009F3DB7" w:rsidRDefault="001517B0" w:rsidP="006D329C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</w:t>
      </w:r>
      <w:r w:rsidR="00930F04" w:rsidRPr="009F3DB7">
        <w:rPr>
          <w:rFonts w:cstheme="minorHAnsi"/>
          <w:sz w:val="20"/>
          <w:szCs w:val="20"/>
        </w:rPr>
        <w:t>Desbloquear Manifestação</w:t>
      </w:r>
      <w:r w:rsidRPr="009F3DB7">
        <w:rPr>
          <w:rFonts w:cstheme="minorHAnsi"/>
          <w:sz w:val="20"/>
          <w:szCs w:val="20"/>
        </w:rPr>
        <w:t>”;</w:t>
      </w:r>
    </w:p>
    <w:p w:rsidR="001517B0" w:rsidRPr="009F3DB7" w:rsidRDefault="001517B0" w:rsidP="006D329C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as manifestações atrasadas; </w:t>
      </w:r>
      <w:r w:rsidR="00930F04" w:rsidRPr="009F3DB7">
        <w:rPr>
          <w:b/>
          <w:sz w:val="20"/>
          <w:szCs w:val="20"/>
        </w:rPr>
        <w:fldChar w:fldCharType="begin"/>
      </w:r>
      <w:r w:rsidR="00930F04" w:rsidRPr="009F3DB7">
        <w:rPr>
          <w:rFonts w:cstheme="minorHAnsi"/>
          <w:b/>
          <w:sz w:val="20"/>
          <w:szCs w:val="20"/>
        </w:rPr>
        <w:instrText xml:space="preserve"> REF _Ref375918188 \r \h </w:instrText>
      </w:r>
      <w:r w:rsidR="00C149FA" w:rsidRPr="009F3DB7">
        <w:rPr>
          <w:b/>
          <w:sz w:val="20"/>
          <w:szCs w:val="20"/>
        </w:rPr>
        <w:instrText xml:space="preserve"> \* MERGEFORMAT </w:instrText>
      </w:r>
      <w:r w:rsidR="00930F04" w:rsidRPr="009F3DB7">
        <w:rPr>
          <w:b/>
          <w:sz w:val="20"/>
          <w:szCs w:val="20"/>
        </w:rPr>
      </w:r>
      <w:r w:rsidR="00930F04" w:rsidRPr="009F3DB7">
        <w:rPr>
          <w:b/>
          <w:sz w:val="20"/>
          <w:szCs w:val="20"/>
        </w:rPr>
        <w:fldChar w:fldCharType="separate"/>
      </w:r>
      <w:r w:rsidR="00930F04" w:rsidRPr="009F3DB7">
        <w:rPr>
          <w:rFonts w:cstheme="minorHAnsi"/>
          <w:b/>
          <w:sz w:val="20"/>
          <w:szCs w:val="20"/>
        </w:rPr>
        <w:t>9.20</w:t>
      </w:r>
      <w:r w:rsidR="00930F04" w:rsidRPr="009F3DB7">
        <w:rPr>
          <w:b/>
          <w:sz w:val="20"/>
          <w:szCs w:val="20"/>
        </w:rPr>
        <w:fldChar w:fldCharType="end"/>
      </w:r>
    </w:p>
    <w:p w:rsidR="001517B0" w:rsidRPr="009F3DB7" w:rsidRDefault="001517B0" w:rsidP="006D329C">
      <w:pPr>
        <w:numPr>
          <w:ilvl w:val="0"/>
          <w:numId w:val="3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74D6E" w:rsidRPr="009F3DB7" w:rsidRDefault="00E74D6E" w:rsidP="00E74D6E">
      <w:pPr>
        <w:pStyle w:val="Heading3"/>
        <w:rPr>
          <w:rFonts w:asciiTheme="minorHAnsi" w:hAnsiTheme="minorHAnsi"/>
          <w:sz w:val="20"/>
          <w:szCs w:val="20"/>
        </w:rPr>
      </w:pPr>
      <w:bookmarkStart w:id="80" w:name="_Ref375918841"/>
      <w:bookmarkStart w:id="81" w:name="_Toc376787823"/>
      <w:r w:rsidRPr="009F3DB7">
        <w:rPr>
          <w:rFonts w:asciiTheme="minorHAnsi" w:hAnsiTheme="minorHAnsi"/>
          <w:sz w:val="20"/>
          <w:szCs w:val="20"/>
        </w:rPr>
        <w:t>VISUALIZAR MENSAGEM – SOLUCIONAR MANIFESTAÇÃO</w:t>
      </w:r>
      <w:bookmarkEnd w:id="80"/>
      <w:bookmarkEnd w:id="81"/>
    </w:p>
    <w:p w:rsidR="00E74D6E" w:rsidRPr="009F3DB7" w:rsidRDefault="00E74D6E" w:rsidP="006D329C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“Visualizar”;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_Ref369510431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9.17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E74D6E" w:rsidRPr="009F3DB7" w:rsidRDefault="00E74D6E" w:rsidP="006D329C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tela de visualizar a mensagem;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_Ref375918783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9.21</w:t>
      </w:r>
      <w:r w:rsidRPr="009F3DB7">
        <w:rPr>
          <w:b/>
          <w:sz w:val="20"/>
          <w:szCs w:val="20"/>
        </w:rPr>
        <w:fldChar w:fldCharType="end"/>
      </w:r>
    </w:p>
    <w:p w:rsidR="00E74D6E" w:rsidRPr="009F3DB7" w:rsidRDefault="00E74D6E" w:rsidP="006D329C">
      <w:pPr>
        <w:numPr>
          <w:ilvl w:val="0"/>
          <w:numId w:val="3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0313D7" w:rsidRPr="009F3DB7" w:rsidRDefault="000313D7">
      <w:pPr>
        <w:rPr>
          <w:rFonts w:eastAsia="Times New Roman" w:cstheme="minorHAnsi"/>
          <w:b/>
          <w:iCs/>
          <w:snapToGrid w:val="0"/>
          <w:sz w:val="20"/>
          <w:szCs w:val="20"/>
          <w:u w:val="single"/>
          <w:lang w:eastAsia="en-US"/>
        </w:rPr>
      </w:pPr>
    </w:p>
    <w:p w:rsidR="00AE588B" w:rsidRPr="009F3DB7" w:rsidRDefault="00AE588B" w:rsidP="00AE588B">
      <w:pPr>
        <w:pStyle w:val="Heading3"/>
        <w:rPr>
          <w:rFonts w:asciiTheme="minorHAnsi" w:hAnsiTheme="minorHAnsi"/>
          <w:sz w:val="20"/>
          <w:szCs w:val="20"/>
        </w:rPr>
      </w:pPr>
      <w:bookmarkStart w:id="82" w:name="_Toc376787824"/>
      <w:r w:rsidRPr="009F3DB7">
        <w:rPr>
          <w:rFonts w:asciiTheme="minorHAnsi" w:hAnsiTheme="minorHAnsi"/>
          <w:sz w:val="20"/>
          <w:szCs w:val="20"/>
        </w:rPr>
        <w:t>VISUALIZAR CLASSIFICAÇÕES</w:t>
      </w:r>
      <w:bookmarkEnd w:id="82"/>
    </w:p>
    <w:p w:rsidR="00AE588B" w:rsidRPr="009F3DB7" w:rsidRDefault="00AE588B" w:rsidP="006D329C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 botão de visualizar todas as classificações;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_Ref375922147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9.22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AE588B" w:rsidRPr="009F3DB7" w:rsidRDefault="00AE588B" w:rsidP="006D329C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todas as classificações; </w:t>
      </w:r>
    </w:p>
    <w:p w:rsidR="00AE588B" w:rsidRPr="009F3DB7" w:rsidRDefault="00AE588B" w:rsidP="006D329C">
      <w:pPr>
        <w:numPr>
          <w:ilvl w:val="0"/>
          <w:numId w:val="3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AE588B" w:rsidRPr="009F3DB7" w:rsidRDefault="00AE588B" w:rsidP="00AE588B">
      <w:pPr>
        <w:pStyle w:val="Heading3"/>
        <w:rPr>
          <w:rFonts w:asciiTheme="minorHAnsi" w:hAnsiTheme="minorHAnsi"/>
          <w:sz w:val="20"/>
          <w:szCs w:val="20"/>
        </w:rPr>
      </w:pPr>
      <w:bookmarkStart w:id="83" w:name="_Toc376787825"/>
      <w:r w:rsidRPr="009F3DB7">
        <w:rPr>
          <w:rFonts w:asciiTheme="minorHAnsi" w:hAnsiTheme="minorHAnsi"/>
          <w:sz w:val="20"/>
          <w:szCs w:val="20"/>
        </w:rPr>
        <w:t>VISUALIZAR SUBCLASSIFICAÇÕES</w:t>
      </w:r>
      <w:bookmarkEnd w:id="83"/>
    </w:p>
    <w:p w:rsidR="00AE588B" w:rsidRPr="009F3DB7" w:rsidRDefault="00AE588B" w:rsidP="006D329C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 botão de visualizar todas as subclassificações;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_Ref375922223 \r \h </w:instrText>
      </w:r>
      <w:r w:rsidR="005F5D6E" w:rsidRPr="009F3DB7">
        <w:rPr>
          <w:rFonts w:cstheme="minorHAnsi"/>
          <w:b/>
          <w:sz w:val="20"/>
          <w:szCs w:val="20"/>
        </w:rPr>
        <w:instrText xml:space="preserve">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9.23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AE588B" w:rsidRPr="009F3DB7" w:rsidRDefault="00AE588B" w:rsidP="006D329C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todas as subclassificações; </w:t>
      </w:r>
    </w:p>
    <w:p w:rsidR="00AE588B" w:rsidRPr="009F3DB7" w:rsidRDefault="00AE588B" w:rsidP="006D329C">
      <w:pPr>
        <w:numPr>
          <w:ilvl w:val="0"/>
          <w:numId w:val="3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6F423A" w:rsidRPr="009F3DB7" w:rsidRDefault="006F423A" w:rsidP="006F423A">
      <w:pPr>
        <w:pStyle w:val="Heading3"/>
        <w:rPr>
          <w:rFonts w:asciiTheme="minorHAnsi" w:hAnsiTheme="minorHAnsi"/>
          <w:sz w:val="20"/>
          <w:szCs w:val="20"/>
        </w:rPr>
      </w:pPr>
      <w:bookmarkStart w:id="84" w:name="_Ref376176332"/>
      <w:bookmarkStart w:id="85" w:name="_Toc376787826"/>
      <w:r w:rsidRPr="009F3DB7">
        <w:rPr>
          <w:rFonts w:asciiTheme="minorHAnsi" w:hAnsiTheme="minorHAnsi"/>
          <w:sz w:val="20"/>
          <w:szCs w:val="20"/>
        </w:rPr>
        <w:t>VISUALIZAR MENSAGEM – ENVIAR MENSAGEM AO MANIFESTANTE</w:t>
      </w:r>
      <w:bookmarkEnd w:id="84"/>
      <w:bookmarkEnd w:id="85"/>
    </w:p>
    <w:p w:rsidR="006F423A" w:rsidRPr="009F3DB7" w:rsidRDefault="006F423A" w:rsidP="006D329C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“Visualizar”;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_Ref376167212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9.11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6F423A" w:rsidRPr="009F3DB7" w:rsidRDefault="006F423A" w:rsidP="006D329C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tela de visualizar a mensagem;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_Ref376167221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9.24</w:t>
      </w:r>
      <w:r w:rsidRPr="009F3DB7">
        <w:rPr>
          <w:b/>
          <w:sz w:val="20"/>
          <w:szCs w:val="20"/>
        </w:rPr>
        <w:fldChar w:fldCharType="end"/>
      </w:r>
    </w:p>
    <w:p w:rsidR="006F423A" w:rsidRPr="009F3DB7" w:rsidRDefault="006F423A" w:rsidP="006D329C">
      <w:pPr>
        <w:numPr>
          <w:ilvl w:val="0"/>
          <w:numId w:val="3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AE588B" w:rsidRPr="009F3DB7" w:rsidRDefault="00AE588B">
      <w:pPr>
        <w:rPr>
          <w:rFonts w:eastAsia="Times New Roman" w:cstheme="minorHAnsi"/>
          <w:b/>
          <w:iCs/>
          <w:snapToGrid w:val="0"/>
          <w:sz w:val="20"/>
          <w:szCs w:val="20"/>
          <w:u w:val="single"/>
          <w:lang w:eastAsia="en-US"/>
        </w:rPr>
      </w:pPr>
    </w:p>
    <w:p w:rsidR="006F423A" w:rsidRPr="009F3DB7" w:rsidRDefault="006F423A" w:rsidP="006F423A">
      <w:pPr>
        <w:pStyle w:val="Heading3"/>
        <w:rPr>
          <w:rFonts w:asciiTheme="minorHAnsi" w:hAnsiTheme="minorHAnsi"/>
          <w:sz w:val="20"/>
          <w:szCs w:val="20"/>
        </w:rPr>
      </w:pPr>
      <w:bookmarkStart w:id="86" w:name="_Ref376175994"/>
      <w:bookmarkStart w:id="87" w:name="_Toc376787827"/>
      <w:r w:rsidRPr="009F3DB7">
        <w:rPr>
          <w:rFonts w:asciiTheme="minorHAnsi" w:hAnsiTheme="minorHAnsi"/>
          <w:sz w:val="20"/>
          <w:szCs w:val="20"/>
        </w:rPr>
        <w:t>VISUALIZAR MENSAGEM – ENVIAR MENSAGEM À UNIDADE</w:t>
      </w:r>
      <w:bookmarkEnd w:id="86"/>
      <w:bookmarkEnd w:id="87"/>
    </w:p>
    <w:p w:rsidR="006F423A" w:rsidRPr="009F3DB7" w:rsidRDefault="006F423A" w:rsidP="006D329C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“Visualizar”;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_Ref376167234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9.10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6F423A" w:rsidRPr="009F3DB7" w:rsidRDefault="006F423A" w:rsidP="006D329C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tela de visualizar a mensagem;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_Ref376167239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9.25</w:t>
      </w:r>
      <w:r w:rsidRPr="009F3DB7">
        <w:rPr>
          <w:b/>
          <w:sz w:val="20"/>
          <w:szCs w:val="20"/>
        </w:rPr>
        <w:fldChar w:fldCharType="end"/>
      </w:r>
    </w:p>
    <w:p w:rsidR="006F423A" w:rsidRPr="009F3DB7" w:rsidRDefault="006F423A" w:rsidP="006D329C">
      <w:pPr>
        <w:numPr>
          <w:ilvl w:val="0"/>
          <w:numId w:val="3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491ED1" w:rsidRPr="009F3DB7" w:rsidRDefault="00491ED1" w:rsidP="00491ED1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491ED1" w:rsidRPr="009F3DB7" w:rsidRDefault="00491ED1" w:rsidP="00491ED1">
      <w:pPr>
        <w:pStyle w:val="Heading3"/>
        <w:rPr>
          <w:rFonts w:asciiTheme="minorHAnsi" w:hAnsiTheme="minorHAnsi"/>
          <w:sz w:val="20"/>
          <w:szCs w:val="20"/>
        </w:rPr>
      </w:pPr>
      <w:bookmarkStart w:id="88" w:name="_Ref376442108"/>
      <w:bookmarkStart w:id="89" w:name="_Toc376787828"/>
      <w:r w:rsidRPr="009F3DB7">
        <w:rPr>
          <w:rFonts w:asciiTheme="minorHAnsi" w:hAnsiTheme="minorHAnsi"/>
          <w:sz w:val="20"/>
          <w:szCs w:val="20"/>
        </w:rPr>
        <w:t>LISTAR CAIXA DE ENTRADA</w:t>
      </w:r>
      <w:bookmarkEnd w:id="88"/>
      <w:bookmarkEnd w:id="89"/>
    </w:p>
    <w:p w:rsidR="00491ED1" w:rsidRPr="009F3DB7" w:rsidRDefault="00491ED1" w:rsidP="006D329C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“Caixa de Entrada”;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_Ref376441761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9.26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491ED1" w:rsidRPr="009F3DB7" w:rsidRDefault="00491ED1" w:rsidP="006D329C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</w:t>
      </w:r>
      <w:r w:rsidR="00C506CE" w:rsidRPr="009F3DB7">
        <w:rPr>
          <w:rFonts w:cstheme="minorHAnsi"/>
          <w:sz w:val="20"/>
          <w:szCs w:val="20"/>
        </w:rPr>
        <w:t>as manifestações que estão na caixa de entrada</w:t>
      </w:r>
      <w:r w:rsidRPr="009F3DB7">
        <w:rPr>
          <w:rFonts w:cstheme="minorHAnsi"/>
          <w:sz w:val="20"/>
          <w:szCs w:val="20"/>
        </w:rPr>
        <w:t xml:space="preserve">; </w:t>
      </w:r>
    </w:p>
    <w:p w:rsidR="00491ED1" w:rsidRPr="009F3DB7" w:rsidRDefault="00491ED1" w:rsidP="006D329C">
      <w:pPr>
        <w:numPr>
          <w:ilvl w:val="0"/>
          <w:numId w:val="3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C506CE" w:rsidRPr="009F3DB7" w:rsidRDefault="00C506CE" w:rsidP="00C506CE">
      <w:pPr>
        <w:pStyle w:val="Heading3"/>
        <w:rPr>
          <w:rFonts w:asciiTheme="minorHAnsi" w:hAnsiTheme="minorHAnsi"/>
          <w:sz w:val="20"/>
          <w:szCs w:val="20"/>
        </w:rPr>
      </w:pPr>
      <w:bookmarkStart w:id="90" w:name="_Ref376442116"/>
      <w:bookmarkStart w:id="91" w:name="_Toc376787829"/>
      <w:r w:rsidRPr="009F3DB7">
        <w:rPr>
          <w:rFonts w:asciiTheme="minorHAnsi" w:hAnsiTheme="minorHAnsi"/>
          <w:sz w:val="20"/>
          <w:szCs w:val="20"/>
        </w:rPr>
        <w:t>LISTAR SOLICITADO INFORMAÇÃO</w:t>
      </w:r>
      <w:bookmarkEnd w:id="90"/>
      <w:bookmarkEnd w:id="91"/>
    </w:p>
    <w:p w:rsidR="00C506CE" w:rsidRPr="009F3DB7" w:rsidRDefault="00C506CE" w:rsidP="006D329C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“Solicitado Informação”;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_Ref376441949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9.27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C506CE" w:rsidRPr="009F3DB7" w:rsidRDefault="00C506CE" w:rsidP="006D329C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as manifestações que estão na caixa “Solicitado Informação”;</w:t>
      </w:r>
    </w:p>
    <w:p w:rsidR="00C506CE" w:rsidRPr="009F3DB7" w:rsidRDefault="00C506CE" w:rsidP="006D329C">
      <w:pPr>
        <w:numPr>
          <w:ilvl w:val="0"/>
          <w:numId w:val="39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C506CE" w:rsidRPr="009F3DB7" w:rsidRDefault="00C506CE" w:rsidP="00C506CE">
      <w:pPr>
        <w:pStyle w:val="Heading3"/>
        <w:rPr>
          <w:rFonts w:asciiTheme="minorHAnsi" w:hAnsiTheme="minorHAnsi"/>
          <w:sz w:val="20"/>
          <w:szCs w:val="20"/>
        </w:rPr>
      </w:pPr>
      <w:bookmarkStart w:id="92" w:name="_Ref376442122"/>
      <w:bookmarkStart w:id="93" w:name="_Toc376787830"/>
      <w:r w:rsidRPr="009F3DB7">
        <w:rPr>
          <w:rFonts w:asciiTheme="minorHAnsi" w:hAnsiTheme="minorHAnsi"/>
          <w:sz w:val="20"/>
          <w:szCs w:val="20"/>
        </w:rPr>
        <w:t>LISTAR EM ANDAMENTO</w:t>
      </w:r>
      <w:bookmarkEnd w:id="92"/>
      <w:bookmarkEnd w:id="93"/>
    </w:p>
    <w:p w:rsidR="00C506CE" w:rsidRPr="009F3DB7" w:rsidRDefault="00C506CE" w:rsidP="006D329C">
      <w:pPr>
        <w:numPr>
          <w:ilvl w:val="0"/>
          <w:numId w:val="4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“Em andamento”;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_Ref376442000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9.28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C506CE" w:rsidRPr="009F3DB7" w:rsidRDefault="00C506CE" w:rsidP="006D329C">
      <w:pPr>
        <w:numPr>
          <w:ilvl w:val="0"/>
          <w:numId w:val="4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as manifestações que estão na caixa “Em andamento”;</w:t>
      </w:r>
    </w:p>
    <w:p w:rsidR="00C506CE" w:rsidRPr="009F3DB7" w:rsidRDefault="00C506CE" w:rsidP="006D329C">
      <w:pPr>
        <w:numPr>
          <w:ilvl w:val="0"/>
          <w:numId w:val="40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C506CE" w:rsidRPr="009F3DB7" w:rsidRDefault="00C506CE" w:rsidP="00C506CE">
      <w:pPr>
        <w:pStyle w:val="Heading3"/>
        <w:rPr>
          <w:rFonts w:asciiTheme="minorHAnsi" w:hAnsiTheme="minorHAnsi"/>
          <w:sz w:val="20"/>
          <w:szCs w:val="20"/>
        </w:rPr>
      </w:pPr>
      <w:bookmarkStart w:id="94" w:name="_Ref376442131"/>
      <w:bookmarkStart w:id="95" w:name="_Toc376787831"/>
      <w:r w:rsidRPr="009F3DB7">
        <w:rPr>
          <w:rFonts w:asciiTheme="minorHAnsi" w:hAnsiTheme="minorHAnsi"/>
          <w:sz w:val="20"/>
          <w:szCs w:val="20"/>
        </w:rPr>
        <w:t>LISTAR RETORNADAS</w:t>
      </w:r>
      <w:bookmarkEnd w:id="94"/>
      <w:bookmarkEnd w:id="95"/>
    </w:p>
    <w:p w:rsidR="00C506CE" w:rsidRPr="009F3DB7" w:rsidRDefault="00C506CE" w:rsidP="006D329C">
      <w:pPr>
        <w:numPr>
          <w:ilvl w:val="0"/>
          <w:numId w:val="4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“Retornadas”;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_Ref376442031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9.29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C506CE" w:rsidRPr="009F3DB7" w:rsidRDefault="00C506CE" w:rsidP="006D329C">
      <w:pPr>
        <w:numPr>
          <w:ilvl w:val="0"/>
          <w:numId w:val="4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as manifestações que estão na caixa “Retornadas”;</w:t>
      </w:r>
    </w:p>
    <w:p w:rsidR="00C506CE" w:rsidRPr="009F3DB7" w:rsidRDefault="00C506CE" w:rsidP="006D329C">
      <w:pPr>
        <w:numPr>
          <w:ilvl w:val="0"/>
          <w:numId w:val="41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C506CE" w:rsidRPr="009F3DB7" w:rsidRDefault="00C506CE" w:rsidP="00C506CE">
      <w:pPr>
        <w:pStyle w:val="Heading3"/>
        <w:rPr>
          <w:rFonts w:asciiTheme="minorHAnsi" w:hAnsiTheme="minorHAnsi"/>
          <w:sz w:val="20"/>
          <w:szCs w:val="20"/>
        </w:rPr>
      </w:pPr>
      <w:bookmarkStart w:id="96" w:name="_Ref376442140"/>
      <w:bookmarkStart w:id="97" w:name="_Toc376787832"/>
      <w:r w:rsidRPr="009F3DB7">
        <w:rPr>
          <w:rFonts w:asciiTheme="minorHAnsi" w:hAnsiTheme="minorHAnsi"/>
          <w:sz w:val="20"/>
          <w:szCs w:val="20"/>
        </w:rPr>
        <w:t>LISTAR SOLUCIONADAS</w:t>
      </w:r>
      <w:bookmarkEnd w:id="96"/>
      <w:bookmarkEnd w:id="97"/>
    </w:p>
    <w:p w:rsidR="00C506CE" w:rsidRPr="009F3DB7" w:rsidRDefault="00C506CE" w:rsidP="006D329C">
      <w:pPr>
        <w:numPr>
          <w:ilvl w:val="0"/>
          <w:numId w:val="4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“Solucionadas”; </w:t>
      </w:r>
      <w:r w:rsidRPr="009F3DB7">
        <w:rPr>
          <w:rFonts w:cstheme="minorHAnsi"/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_Ref376442064 \r \h  \* MERGEFORMAT </w:instrText>
      </w:r>
      <w:r w:rsidRPr="009F3DB7">
        <w:rPr>
          <w:rFonts w:cstheme="minorHAnsi"/>
          <w:b/>
          <w:sz w:val="20"/>
          <w:szCs w:val="20"/>
        </w:rPr>
      </w:r>
      <w:r w:rsidRPr="009F3DB7">
        <w:rPr>
          <w:rFonts w:cstheme="minorHAnsi"/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9.30</w:t>
      </w:r>
      <w:r w:rsidRPr="009F3DB7">
        <w:rPr>
          <w:rFonts w:cstheme="minorHAnsi"/>
          <w:b/>
          <w:sz w:val="20"/>
          <w:szCs w:val="20"/>
        </w:rPr>
        <w:fldChar w:fldCharType="end"/>
      </w:r>
    </w:p>
    <w:p w:rsidR="00C506CE" w:rsidRPr="009F3DB7" w:rsidRDefault="00C506CE" w:rsidP="006D329C">
      <w:pPr>
        <w:numPr>
          <w:ilvl w:val="0"/>
          <w:numId w:val="4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as manifestações que estão na caixa “Solucionadas”;</w:t>
      </w:r>
    </w:p>
    <w:p w:rsidR="00C506CE" w:rsidRPr="009F3DB7" w:rsidRDefault="00C506CE" w:rsidP="006D329C">
      <w:pPr>
        <w:numPr>
          <w:ilvl w:val="0"/>
          <w:numId w:val="4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6F423A" w:rsidRPr="009F3DB7" w:rsidRDefault="006F423A">
      <w:pPr>
        <w:rPr>
          <w:rFonts w:eastAsia="Times New Roman" w:cstheme="minorHAnsi"/>
          <w:b/>
          <w:iCs/>
          <w:snapToGrid w:val="0"/>
          <w:sz w:val="20"/>
          <w:szCs w:val="20"/>
          <w:u w:val="single"/>
          <w:lang w:eastAsia="en-US"/>
        </w:rPr>
      </w:pPr>
    </w:p>
    <w:p w:rsidR="00CB6CD7" w:rsidRPr="009F3DB7" w:rsidRDefault="00CB6CD7" w:rsidP="00CB6CD7">
      <w:pPr>
        <w:pStyle w:val="Heading3"/>
        <w:rPr>
          <w:rFonts w:asciiTheme="minorHAnsi" w:hAnsiTheme="minorHAnsi"/>
          <w:sz w:val="20"/>
          <w:szCs w:val="20"/>
        </w:rPr>
      </w:pPr>
      <w:bookmarkStart w:id="98" w:name="_Toc376787833"/>
      <w:bookmarkStart w:id="99" w:name="_Ref377043436"/>
      <w:bookmarkStart w:id="100" w:name="_Ref377043473"/>
      <w:r w:rsidRPr="009F3DB7">
        <w:rPr>
          <w:rFonts w:asciiTheme="minorHAnsi" w:hAnsiTheme="minorHAnsi"/>
          <w:sz w:val="20"/>
          <w:szCs w:val="20"/>
        </w:rPr>
        <w:lastRenderedPageBreak/>
        <w:t>VISUALIZAR MENSAGEM – RESPONDER A OUVIDORIA</w:t>
      </w:r>
      <w:bookmarkEnd w:id="98"/>
      <w:bookmarkEnd w:id="99"/>
      <w:bookmarkEnd w:id="100"/>
    </w:p>
    <w:p w:rsidR="00CB6CD7" w:rsidRPr="009F3DB7" w:rsidRDefault="00CB6CD7" w:rsidP="006D329C">
      <w:pPr>
        <w:numPr>
          <w:ilvl w:val="0"/>
          <w:numId w:val="4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“Visualizar”; </w:t>
      </w:r>
    </w:p>
    <w:p w:rsidR="00CB6CD7" w:rsidRPr="009F3DB7" w:rsidRDefault="00CB6CD7" w:rsidP="006D329C">
      <w:pPr>
        <w:numPr>
          <w:ilvl w:val="0"/>
          <w:numId w:val="4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tela de visualizar a mensagem;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_Ref376787761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9.31</w:t>
      </w:r>
      <w:r w:rsidRPr="009F3DB7">
        <w:rPr>
          <w:b/>
          <w:sz w:val="20"/>
          <w:szCs w:val="20"/>
        </w:rPr>
        <w:fldChar w:fldCharType="end"/>
      </w:r>
    </w:p>
    <w:p w:rsidR="00CB6CD7" w:rsidRPr="009F3DB7" w:rsidRDefault="00CB6CD7" w:rsidP="006D329C">
      <w:pPr>
        <w:numPr>
          <w:ilvl w:val="0"/>
          <w:numId w:val="4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B91790" w:rsidRPr="009F3DB7" w:rsidRDefault="00B91790" w:rsidP="00B91790">
      <w:pPr>
        <w:pStyle w:val="Heading3"/>
        <w:rPr>
          <w:rFonts w:asciiTheme="minorHAnsi" w:hAnsiTheme="minorHAnsi"/>
          <w:sz w:val="20"/>
          <w:szCs w:val="20"/>
        </w:rPr>
      </w:pPr>
      <w:r w:rsidRPr="009F3DB7">
        <w:rPr>
          <w:rFonts w:asciiTheme="minorHAnsi" w:hAnsiTheme="minorHAnsi"/>
          <w:sz w:val="20"/>
          <w:szCs w:val="20"/>
        </w:rPr>
        <w:t>GERAR NOVA SENHA PARA O MANIFESTANTE</w:t>
      </w:r>
    </w:p>
    <w:p w:rsidR="00B91790" w:rsidRPr="009F3DB7" w:rsidRDefault="00B91790" w:rsidP="006D329C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Ator seleciona a opção “Visualizar”; </w:t>
      </w:r>
    </w:p>
    <w:p w:rsidR="00B91790" w:rsidRPr="009F3DB7" w:rsidRDefault="00B91790" w:rsidP="006D329C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a tela de detalhes da manifestação;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_Ref406422758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separate"/>
      </w:r>
      <w:r w:rsidRPr="009F3DB7">
        <w:rPr>
          <w:rFonts w:cstheme="minorHAnsi"/>
          <w:b/>
          <w:sz w:val="20"/>
          <w:szCs w:val="20"/>
        </w:rPr>
        <w:t>9.32</w:t>
      </w:r>
      <w:r w:rsidRPr="009F3DB7">
        <w:rPr>
          <w:b/>
          <w:sz w:val="20"/>
          <w:szCs w:val="20"/>
        </w:rPr>
        <w:fldChar w:fldCharType="end"/>
      </w:r>
    </w:p>
    <w:p w:rsidR="00B91790" w:rsidRPr="009F3DB7" w:rsidRDefault="00B91790" w:rsidP="006D329C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usuário seleciona o botão de gerar nova senha;</w:t>
      </w:r>
    </w:p>
    <w:p w:rsidR="00B91790" w:rsidRPr="009F3DB7" w:rsidRDefault="00B91790" w:rsidP="006D329C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emite uma mensagem de confirmação;</w:t>
      </w:r>
    </w:p>
    <w:p w:rsidR="00B91790" w:rsidRPr="009F3DB7" w:rsidRDefault="00B91790" w:rsidP="006D329C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usuário confirma a mensagem e o sistema envia uma nova senha para o manifestante;</w:t>
      </w:r>
    </w:p>
    <w:p w:rsidR="00B91790" w:rsidRPr="009F3DB7" w:rsidRDefault="00B91790" w:rsidP="006D329C">
      <w:pPr>
        <w:numPr>
          <w:ilvl w:val="0"/>
          <w:numId w:val="44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353A66" w:rsidRPr="009F3DB7" w:rsidRDefault="003B01CC" w:rsidP="00353A66">
      <w:pPr>
        <w:pStyle w:val="Heading3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GERAR EXTRAÇÃO RÁPIDA DA CAIXA DE ENTRADA</w:t>
      </w:r>
    </w:p>
    <w:p w:rsidR="00353A66" w:rsidRPr="009F3DB7" w:rsidRDefault="00353A66" w:rsidP="003B01CC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</w:t>
      </w:r>
      <w:r w:rsidR="003B01CC">
        <w:rPr>
          <w:rFonts w:cstheme="minorHAnsi"/>
          <w:sz w:val="20"/>
          <w:szCs w:val="20"/>
        </w:rPr>
        <w:t>caixa de entrada</w:t>
      </w:r>
      <w:r w:rsidRPr="009F3DB7">
        <w:rPr>
          <w:rFonts w:cstheme="minorHAnsi"/>
          <w:sz w:val="20"/>
          <w:szCs w:val="20"/>
        </w:rPr>
        <w:t xml:space="preserve">”; </w:t>
      </w:r>
    </w:p>
    <w:p w:rsidR="00353A66" w:rsidRPr="009F3DB7" w:rsidRDefault="00353A66" w:rsidP="003B01CC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</w:t>
      </w:r>
      <w:r w:rsidR="003B01CC">
        <w:rPr>
          <w:rFonts w:cstheme="minorHAnsi"/>
          <w:sz w:val="20"/>
          <w:szCs w:val="20"/>
        </w:rPr>
        <w:t>os dados da caixa de entrada</w:t>
      </w:r>
      <w:r w:rsidRPr="009F3DB7">
        <w:rPr>
          <w:rFonts w:cstheme="minorHAnsi"/>
          <w:sz w:val="20"/>
          <w:szCs w:val="20"/>
        </w:rPr>
        <w:t xml:space="preserve">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_Ref406422758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end"/>
      </w:r>
    </w:p>
    <w:p w:rsidR="00353A66" w:rsidRPr="009F3DB7" w:rsidRDefault="00353A66" w:rsidP="003B01CC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usuário seleciona o botão </w:t>
      </w:r>
      <w:r w:rsidR="003B01CC">
        <w:rPr>
          <w:rFonts w:cstheme="minorHAnsi"/>
          <w:sz w:val="20"/>
          <w:szCs w:val="20"/>
        </w:rPr>
        <w:t>“extrair relatório”</w:t>
      </w:r>
      <w:r w:rsidRPr="009F3DB7">
        <w:rPr>
          <w:rFonts w:cstheme="minorHAnsi"/>
          <w:sz w:val="20"/>
          <w:szCs w:val="20"/>
        </w:rPr>
        <w:t>;</w:t>
      </w:r>
    </w:p>
    <w:p w:rsidR="00353A66" w:rsidRPr="009F3DB7" w:rsidRDefault="003B01CC" w:rsidP="003B01CC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sistema imprime o relatório em Excel para o usuário</w:t>
      </w:r>
      <w:r w:rsidR="00353A66" w:rsidRPr="009F3DB7">
        <w:rPr>
          <w:rFonts w:cstheme="minorHAnsi"/>
          <w:sz w:val="20"/>
          <w:szCs w:val="20"/>
        </w:rPr>
        <w:t>;</w:t>
      </w:r>
      <w:r>
        <w:rPr>
          <w:rFonts w:cstheme="minorHAnsi"/>
          <w:sz w:val="20"/>
          <w:szCs w:val="20"/>
        </w:rPr>
        <w:t xml:space="preserve"> [</w:t>
      </w:r>
      <w:r w:rsidRPr="00D66F2C">
        <w:rPr>
          <w:rFonts w:cstheme="minorHAnsi"/>
          <w:b/>
          <w:sz w:val="20"/>
          <w:szCs w:val="20"/>
        </w:rPr>
        <w:fldChar w:fldCharType="begin"/>
      </w:r>
      <w:r w:rsidRPr="00D66F2C">
        <w:rPr>
          <w:rFonts w:cstheme="minorHAnsi"/>
          <w:b/>
          <w:sz w:val="20"/>
          <w:szCs w:val="20"/>
        </w:rPr>
        <w:instrText xml:space="preserve"> REF _Ref406580189 \r \h </w:instrText>
      </w:r>
      <w:r w:rsidR="00D66F2C">
        <w:rPr>
          <w:rFonts w:cstheme="minorHAnsi"/>
          <w:b/>
          <w:sz w:val="20"/>
          <w:szCs w:val="20"/>
        </w:rPr>
        <w:instrText xml:space="preserve"> \* MERGEFORMAT </w:instrText>
      </w:r>
      <w:r w:rsidRPr="00D66F2C">
        <w:rPr>
          <w:rFonts w:cstheme="minorHAnsi"/>
          <w:b/>
          <w:sz w:val="20"/>
          <w:szCs w:val="20"/>
        </w:rPr>
      </w:r>
      <w:r w:rsidRPr="00D66F2C">
        <w:rPr>
          <w:rFonts w:cstheme="minorHAnsi"/>
          <w:b/>
          <w:sz w:val="20"/>
          <w:szCs w:val="20"/>
        </w:rPr>
        <w:fldChar w:fldCharType="separate"/>
      </w:r>
      <w:r w:rsidRPr="00D66F2C">
        <w:rPr>
          <w:rFonts w:cstheme="minorHAnsi"/>
          <w:b/>
          <w:sz w:val="20"/>
          <w:szCs w:val="20"/>
        </w:rPr>
        <w:t>9.33</w:t>
      </w:r>
      <w:r w:rsidRPr="00D66F2C">
        <w:rPr>
          <w:rFonts w:cstheme="minorHAnsi"/>
          <w:b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</w:p>
    <w:p w:rsidR="00353A66" w:rsidRPr="009F3DB7" w:rsidRDefault="00353A66" w:rsidP="003B01CC">
      <w:pPr>
        <w:numPr>
          <w:ilvl w:val="0"/>
          <w:numId w:val="45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980614" w:rsidRDefault="00980614" w:rsidP="00977C9A">
      <w:pPr>
        <w:spacing w:after="0" w:line="360" w:lineRule="auto"/>
        <w:ind w:left="360"/>
        <w:jc w:val="both"/>
        <w:rPr>
          <w:rFonts w:cstheme="minorHAnsi"/>
          <w:sz w:val="20"/>
          <w:szCs w:val="20"/>
        </w:rPr>
      </w:pPr>
    </w:p>
    <w:p w:rsidR="00977C9A" w:rsidRPr="009F3DB7" w:rsidRDefault="00977C9A" w:rsidP="00977C9A">
      <w:pPr>
        <w:pStyle w:val="Heading3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GERAR EXTRAÇÃO RÁPIDA DA CAIXA DE </w:t>
      </w:r>
      <w:r w:rsidR="001340D1">
        <w:rPr>
          <w:rFonts w:asciiTheme="minorHAnsi" w:hAnsiTheme="minorHAnsi"/>
          <w:sz w:val="20"/>
          <w:szCs w:val="20"/>
        </w:rPr>
        <w:t>SOLICITADO INFORMAÇÃO</w:t>
      </w:r>
    </w:p>
    <w:p w:rsidR="00977C9A" w:rsidRPr="009F3DB7" w:rsidRDefault="00977C9A" w:rsidP="00EF536C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</w:t>
      </w:r>
      <w:r w:rsidR="001340D1">
        <w:rPr>
          <w:rFonts w:cstheme="minorHAnsi"/>
          <w:sz w:val="20"/>
          <w:szCs w:val="20"/>
        </w:rPr>
        <w:t>solicitado informação</w:t>
      </w:r>
      <w:r w:rsidRPr="009F3DB7">
        <w:rPr>
          <w:rFonts w:cstheme="minorHAnsi"/>
          <w:sz w:val="20"/>
          <w:szCs w:val="20"/>
        </w:rPr>
        <w:t xml:space="preserve">”; </w:t>
      </w:r>
    </w:p>
    <w:p w:rsidR="00977C9A" w:rsidRPr="009F3DB7" w:rsidRDefault="00977C9A" w:rsidP="00EF536C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 xml:space="preserve">os dados </w:t>
      </w:r>
      <w:r w:rsidR="001340D1">
        <w:rPr>
          <w:rFonts w:cstheme="minorHAnsi"/>
          <w:sz w:val="20"/>
          <w:szCs w:val="20"/>
        </w:rPr>
        <w:t>de solicitado informação</w:t>
      </w:r>
      <w:r w:rsidRPr="009F3DB7">
        <w:rPr>
          <w:rFonts w:cstheme="minorHAnsi"/>
          <w:sz w:val="20"/>
          <w:szCs w:val="20"/>
        </w:rPr>
        <w:t xml:space="preserve">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_Ref406422758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end"/>
      </w:r>
    </w:p>
    <w:p w:rsidR="00977C9A" w:rsidRPr="009F3DB7" w:rsidRDefault="00977C9A" w:rsidP="00EF536C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usuário seleciona o botão </w:t>
      </w:r>
      <w:r>
        <w:rPr>
          <w:rFonts w:cstheme="minorHAnsi"/>
          <w:sz w:val="20"/>
          <w:szCs w:val="20"/>
        </w:rPr>
        <w:t>“extrair relatório”</w:t>
      </w:r>
      <w:r w:rsidRPr="009F3DB7">
        <w:rPr>
          <w:rFonts w:cstheme="minorHAnsi"/>
          <w:sz w:val="20"/>
          <w:szCs w:val="20"/>
        </w:rPr>
        <w:t>;</w:t>
      </w:r>
    </w:p>
    <w:p w:rsidR="00977C9A" w:rsidRPr="009F3DB7" w:rsidRDefault="00977C9A" w:rsidP="00EF536C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sistema imprime o relatório em Excel para o usuário</w:t>
      </w:r>
      <w:r w:rsidRPr="009F3DB7">
        <w:rPr>
          <w:rFonts w:cstheme="minorHAnsi"/>
          <w:sz w:val="20"/>
          <w:szCs w:val="20"/>
        </w:rPr>
        <w:t>;</w:t>
      </w:r>
      <w:r w:rsidRPr="001340D1">
        <w:rPr>
          <w:rFonts w:cstheme="minorHAnsi"/>
          <w:b/>
          <w:sz w:val="20"/>
          <w:szCs w:val="20"/>
        </w:rPr>
        <w:t xml:space="preserve"> [</w:t>
      </w:r>
      <w:r w:rsidR="001340D1" w:rsidRPr="001340D1">
        <w:rPr>
          <w:rFonts w:cstheme="minorHAnsi"/>
          <w:b/>
          <w:sz w:val="20"/>
          <w:szCs w:val="20"/>
        </w:rPr>
        <w:fldChar w:fldCharType="begin"/>
      </w:r>
      <w:r w:rsidR="001340D1" w:rsidRPr="001340D1">
        <w:rPr>
          <w:rFonts w:cstheme="minorHAnsi"/>
          <w:b/>
          <w:sz w:val="20"/>
          <w:szCs w:val="20"/>
        </w:rPr>
        <w:instrText xml:space="preserve"> REF _Ref406580833 \r \h </w:instrText>
      </w:r>
      <w:r w:rsidR="001340D1">
        <w:rPr>
          <w:rFonts w:cstheme="minorHAnsi"/>
          <w:b/>
          <w:sz w:val="20"/>
          <w:szCs w:val="20"/>
        </w:rPr>
        <w:instrText xml:space="preserve"> \* MERGEFORMAT </w:instrText>
      </w:r>
      <w:r w:rsidR="001340D1" w:rsidRPr="001340D1">
        <w:rPr>
          <w:rFonts w:cstheme="minorHAnsi"/>
          <w:b/>
          <w:sz w:val="20"/>
          <w:szCs w:val="20"/>
        </w:rPr>
      </w:r>
      <w:r w:rsidR="001340D1" w:rsidRPr="001340D1">
        <w:rPr>
          <w:rFonts w:cstheme="minorHAnsi"/>
          <w:b/>
          <w:sz w:val="20"/>
          <w:szCs w:val="20"/>
        </w:rPr>
        <w:fldChar w:fldCharType="separate"/>
      </w:r>
      <w:r w:rsidR="001340D1" w:rsidRPr="001340D1">
        <w:rPr>
          <w:rFonts w:cstheme="minorHAnsi"/>
          <w:b/>
          <w:sz w:val="20"/>
          <w:szCs w:val="20"/>
        </w:rPr>
        <w:t>9.34</w:t>
      </w:r>
      <w:r w:rsidR="001340D1" w:rsidRPr="001340D1">
        <w:rPr>
          <w:rFonts w:cstheme="minorHAnsi"/>
          <w:b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</w:p>
    <w:p w:rsidR="00977C9A" w:rsidRPr="009F3DB7" w:rsidRDefault="00977C9A" w:rsidP="00EF536C">
      <w:pPr>
        <w:numPr>
          <w:ilvl w:val="0"/>
          <w:numId w:val="46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F536C" w:rsidRPr="009F3DB7" w:rsidRDefault="00EF536C" w:rsidP="00EF536C">
      <w:pPr>
        <w:pStyle w:val="Heading3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GERAR EXTRAÇÃO RÁPIDA DA CAIXA EM ANDAMENTO</w:t>
      </w:r>
    </w:p>
    <w:p w:rsidR="00EF536C" w:rsidRPr="009F3DB7" w:rsidRDefault="00EF536C" w:rsidP="00EF536C">
      <w:pPr>
        <w:numPr>
          <w:ilvl w:val="0"/>
          <w:numId w:val="4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Em andamento</w:t>
      </w:r>
      <w:r w:rsidRPr="009F3DB7">
        <w:rPr>
          <w:rFonts w:cstheme="minorHAnsi"/>
          <w:sz w:val="20"/>
          <w:szCs w:val="20"/>
        </w:rPr>
        <w:t xml:space="preserve">”; </w:t>
      </w:r>
    </w:p>
    <w:p w:rsidR="00EF536C" w:rsidRPr="009F3DB7" w:rsidRDefault="00EF536C" w:rsidP="00EF536C">
      <w:pPr>
        <w:numPr>
          <w:ilvl w:val="0"/>
          <w:numId w:val="4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os dados em andamento</w:t>
      </w:r>
      <w:r w:rsidRPr="009F3DB7">
        <w:rPr>
          <w:rFonts w:cstheme="minorHAnsi"/>
          <w:sz w:val="20"/>
          <w:szCs w:val="20"/>
        </w:rPr>
        <w:t xml:space="preserve">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_Ref406422758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end"/>
      </w:r>
    </w:p>
    <w:p w:rsidR="00EF536C" w:rsidRPr="009F3DB7" w:rsidRDefault="00EF536C" w:rsidP="00EF536C">
      <w:pPr>
        <w:numPr>
          <w:ilvl w:val="0"/>
          <w:numId w:val="4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usuário seleciona o botão </w:t>
      </w:r>
      <w:r>
        <w:rPr>
          <w:rFonts w:cstheme="minorHAnsi"/>
          <w:sz w:val="20"/>
          <w:szCs w:val="20"/>
        </w:rPr>
        <w:t>“extrair relatório”</w:t>
      </w:r>
      <w:r w:rsidRPr="009F3DB7">
        <w:rPr>
          <w:rFonts w:cstheme="minorHAnsi"/>
          <w:sz w:val="20"/>
          <w:szCs w:val="20"/>
        </w:rPr>
        <w:t>;</w:t>
      </w:r>
    </w:p>
    <w:p w:rsidR="00EF536C" w:rsidRPr="009F3DB7" w:rsidRDefault="00EF536C" w:rsidP="00EF536C">
      <w:pPr>
        <w:numPr>
          <w:ilvl w:val="0"/>
          <w:numId w:val="4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sistema imprime o relatório em Excel para o usuário</w:t>
      </w:r>
      <w:r w:rsidRPr="009F3DB7">
        <w:rPr>
          <w:rFonts w:cstheme="minorHAnsi"/>
          <w:sz w:val="20"/>
          <w:szCs w:val="20"/>
        </w:rPr>
        <w:t>;</w:t>
      </w:r>
      <w:r w:rsidRPr="001340D1">
        <w:rPr>
          <w:rFonts w:cstheme="minorHAnsi"/>
          <w:b/>
          <w:sz w:val="20"/>
          <w:szCs w:val="20"/>
        </w:rPr>
        <w:t xml:space="preserve"> 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_Ref406580911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9.35</w:t>
      </w:r>
      <w:r>
        <w:rPr>
          <w:rFonts w:cstheme="minorHAnsi"/>
          <w:b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</w:p>
    <w:p w:rsidR="00EF536C" w:rsidRPr="009F3DB7" w:rsidRDefault="00EF536C" w:rsidP="00EF536C">
      <w:pPr>
        <w:numPr>
          <w:ilvl w:val="0"/>
          <w:numId w:val="47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F536C" w:rsidRPr="009F3DB7" w:rsidRDefault="00EF536C" w:rsidP="00EF536C">
      <w:pPr>
        <w:pStyle w:val="Heading3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>GERAR EXTRAÇÃO RÁPIDA DA CAIXA RETORNADA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Retornadas</w:t>
      </w:r>
      <w:r w:rsidRPr="009F3DB7">
        <w:rPr>
          <w:rFonts w:cstheme="minorHAnsi"/>
          <w:sz w:val="20"/>
          <w:szCs w:val="20"/>
        </w:rPr>
        <w:t xml:space="preserve">”; 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os dados da caixa de retornadas</w:t>
      </w:r>
      <w:r w:rsidRPr="009F3DB7">
        <w:rPr>
          <w:rFonts w:cstheme="minorHAnsi"/>
          <w:sz w:val="20"/>
          <w:szCs w:val="20"/>
        </w:rPr>
        <w:t xml:space="preserve">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_Ref406422758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end"/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usuário seleciona o botão </w:t>
      </w:r>
      <w:r>
        <w:rPr>
          <w:rFonts w:cstheme="minorHAnsi"/>
          <w:sz w:val="20"/>
          <w:szCs w:val="20"/>
        </w:rPr>
        <w:t>“extrair relatório”</w:t>
      </w:r>
      <w:r w:rsidRPr="009F3DB7">
        <w:rPr>
          <w:rFonts w:cstheme="minorHAnsi"/>
          <w:sz w:val="20"/>
          <w:szCs w:val="20"/>
        </w:rPr>
        <w:t>;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sistema imprime o relatório em Excel para o usuário</w:t>
      </w:r>
      <w:r w:rsidRPr="009F3DB7">
        <w:rPr>
          <w:rFonts w:cstheme="minorHAnsi"/>
          <w:sz w:val="20"/>
          <w:szCs w:val="20"/>
        </w:rPr>
        <w:t>;</w:t>
      </w:r>
      <w:r w:rsidRPr="001340D1">
        <w:rPr>
          <w:rFonts w:cstheme="minorHAnsi"/>
          <w:b/>
          <w:sz w:val="20"/>
          <w:szCs w:val="20"/>
        </w:rPr>
        <w:t xml:space="preserve"> 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_Ref406581175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9.36</w:t>
      </w:r>
      <w:r>
        <w:rPr>
          <w:rFonts w:cstheme="minorHAnsi"/>
          <w:b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EF536C" w:rsidRPr="009F3DB7" w:rsidRDefault="00EF536C" w:rsidP="00EF536C">
      <w:pPr>
        <w:pStyle w:val="Heading3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GERAR EXTRAÇÃO RÁPIDA DA CAIXA DE SOLUCIONADAS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Ator seleciona a opção “</w:t>
      </w:r>
      <w:r>
        <w:rPr>
          <w:rFonts w:cstheme="minorHAnsi"/>
          <w:sz w:val="20"/>
          <w:szCs w:val="20"/>
        </w:rPr>
        <w:t>Solucionadas</w:t>
      </w:r>
      <w:r w:rsidRPr="009F3DB7">
        <w:rPr>
          <w:rFonts w:cstheme="minorHAnsi"/>
          <w:sz w:val="20"/>
          <w:szCs w:val="20"/>
        </w:rPr>
        <w:t xml:space="preserve">”; 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apresenta </w:t>
      </w:r>
      <w:r>
        <w:rPr>
          <w:rFonts w:cstheme="minorHAnsi"/>
          <w:sz w:val="20"/>
          <w:szCs w:val="20"/>
        </w:rPr>
        <w:t>os dados da caixa de solucionadas</w:t>
      </w:r>
      <w:r w:rsidRPr="009F3DB7">
        <w:rPr>
          <w:rFonts w:cstheme="minorHAnsi"/>
          <w:sz w:val="20"/>
          <w:szCs w:val="20"/>
        </w:rPr>
        <w:t xml:space="preserve">; </w:t>
      </w:r>
      <w:r w:rsidRPr="009F3DB7">
        <w:rPr>
          <w:b/>
          <w:sz w:val="20"/>
          <w:szCs w:val="20"/>
        </w:rPr>
        <w:fldChar w:fldCharType="begin"/>
      </w:r>
      <w:r w:rsidRPr="009F3DB7">
        <w:rPr>
          <w:rFonts w:cstheme="minorHAnsi"/>
          <w:b/>
          <w:sz w:val="20"/>
          <w:szCs w:val="20"/>
        </w:rPr>
        <w:instrText xml:space="preserve"> REF _Ref406422758 \r \h </w:instrText>
      </w:r>
      <w:r w:rsidRPr="009F3DB7">
        <w:rPr>
          <w:b/>
          <w:sz w:val="20"/>
          <w:szCs w:val="20"/>
        </w:rPr>
        <w:instrText xml:space="preserve"> \* MERGEFORMAT </w:instrText>
      </w:r>
      <w:r w:rsidRPr="009F3DB7">
        <w:rPr>
          <w:b/>
          <w:sz w:val="20"/>
          <w:szCs w:val="20"/>
        </w:rPr>
      </w:r>
      <w:r w:rsidRPr="009F3DB7">
        <w:rPr>
          <w:b/>
          <w:sz w:val="20"/>
          <w:szCs w:val="20"/>
        </w:rPr>
        <w:fldChar w:fldCharType="end"/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usuário seleciona o botão </w:t>
      </w:r>
      <w:r>
        <w:rPr>
          <w:rFonts w:cstheme="minorHAnsi"/>
          <w:sz w:val="20"/>
          <w:szCs w:val="20"/>
        </w:rPr>
        <w:t>“extrair relatório”</w:t>
      </w:r>
      <w:r w:rsidRPr="009F3DB7">
        <w:rPr>
          <w:rFonts w:cstheme="minorHAnsi"/>
          <w:sz w:val="20"/>
          <w:szCs w:val="20"/>
        </w:rPr>
        <w:t>;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 sistema imprime o relatório em Excel para o usuário</w:t>
      </w:r>
      <w:r w:rsidRPr="009F3DB7">
        <w:rPr>
          <w:rFonts w:cstheme="minorHAnsi"/>
          <w:sz w:val="20"/>
          <w:szCs w:val="20"/>
        </w:rPr>
        <w:t>;</w:t>
      </w:r>
      <w:r w:rsidRPr="001340D1">
        <w:rPr>
          <w:rFonts w:cstheme="minorHAnsi"/>
          <w:b/>
          <w:sz w:val="20"/>
          <w:szCs w:val="20"/>
        </w:rPr>
        <w:t xml:space="preserve"> [</w:t>
      </w:r>
      <w:r>
        <w:rPr>
          <w:rFonts w:cstheme="minorHAnsi"/>
          <w:b/>
          <w:sz w:val="20"/>
          <w:szCs w:val="20"/>
        </w:rPr>
        <w:fldChar w:fldCharType="begin"/>
      </w:r>
      <w:r>
        <w:rPr>
          <w:rFonts w:cstheme="minorHAnsi"/>
          <w:b/>
          <w:sz w:val="20"/>
          <w:szCs w:val="20"/>
        </w:rPr>
        <w:instrText xml:space="preserve"> REF _Ref406581216 \r \h </w:instrText>
      </w:r>
      <w:r>
        <w:rPr>
          <w:rFonts w:cstheme="minorHAnsi"/>
          <w:b/>
          <w:sz w:val="20"/>
          <w:szCs w:val="20"/>
        </w:rPr>
      </w:r>
      <w:r>
        <w:rPr>
          <w:rFonts w:cstheme="minorHAnsi"/>
          <w:b/>
          <w:sz w:val="20"/>
          <w:szCs w:val="20"/>
        </w:rPr>
        <w:fldChar w:fldCharType="separate"/>
      </w:r>
      <w:r>
        <w:rPr>
          <w:rFonts w:cstheme="minorHAnsi"/>
          <w:b/>
          <w:sz w:val="20"/>
          <w:szCs w:val="20"/>
        </w:rPr>
        <w:t>9.37</w:t>
      </w:r>
      <w:r>
        <w:rPr>
          <w:rFonts w:cstheme="minorHAnsi"/>
          <w:b/>
          <w:sz w:val="20"/>
          <w:szCs w:val="20"/>
        </w:rPr>
        <w:fldChar w:fldCharType="end"/>
      </w:r>
      <w:r>
        <w:rPr>
          <w:rFonts w:cstheme="minorHAnsi"/>
          <w:sz w:val="20"/>
          <w:szCs w:val="20"/>
        </w:rPr>
        <w:t>]</w:t>
      </w:r>
    </w:p>
    <w:p w:rsidR="00EF536C" w:rsidRPr="009F3DB7" w:rsidRDefault="00EF536C" w:rsidP="00EF536C">
      <w:pPr>
        <w:numPr>
          <w:ilvl w:val="0"/>
          <w:numId w:val="48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caso de uso é encerrado;</w:t>
      </w:r>
    </w:p>
    <w:p w:rsidR="00977C9A" w:rsidRPr="009F3DB7" w:rsidRDefault="00977C9A" w:rsidP="00977C9A">
      <w:pPr>
        <w:spacing w:after="0" w:line="360" w:lineRule="auto"/>
        <w:ind w:left="360"/>
        <w:jc w:val="both"/>
        <w:rPr>
          <w:rFonts w:cstheme="minorHAnsi"/>
          <w:sz w:val="20"/>
          <w:szCs w:val="20"/>
        </w:rPr>
      </w:pPr>
    </w:p>
    <w:p w:rsidR="004E6B6A" w:rsidRPr="009F3DB7" w:rsidRDefault="004E6B6A" w:rsidP="001D65AC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01" w:name="_Toc231978376"/>
      <w:bookmarkStart w:id="102" w:name="_Toc231978422"/>
      <w:bookmarkStart w:id="103" w:name="_Toc232222139"/>
      <w:bookmarkStart w:id="104" w:name="_Toc232390018"/>
      <w:bookmarkStart w:id="105" w:name="_Toc257717382"/>
      <w:bookmarkStart w:id="106" w:name="_Toc257717641"/>
      <w:bookmarkStart w:id="107" w:name="_Toc257718643"/>
      <w:bookmarkStart w:id="108" w:name="_Toc297738009"/>
      <w:bookmarkStart w:id="109" w:name="_Toc376787834"/>
      <w:r w:rsidRPr="009F3DB7">
        <w:rPr>
          <w:rFonts w:asciiTheme="minorHAnsi" w:hAnsiTheme="minorHAnsi" w:cstheme="minorHAnsi"/>
          <w:sz w:val="20"/>
          <w:szCs w:val="20"/>
        </w:rPr>
        <w:t>Fluxo de Exceções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CD0A9A" w:rsidRPr="009F3DB7" w:rsidRDefault="00CD0A9A" w:rsidP="00CD0A9A">
      <w:pPr>
        <w:pStyle w:val="ESPFluxoAlternativo"/>
        <w:spacing w:before="360" w:after="240" w:line="360" w:lineRule="auto"/>
        <w:rPr>
          <w:rFonts w:asciiTheme="minorHAnsi" w:hAnsiTheme="minorHAnsi" w:cstheme="minorHAnsi"/>
        </w:rPr>
      </w:pPr>
      <w:bookmarkStart w:id="110" w:name="_Ref308697997"/>
      <w:bookmarkStart w:id="111" w:name="_Ref361082098"/>
      <w:bookmarkStart w:id="112" w:name="_Ref361082108"/>
      <w:bookmarkStart w:id="113" w:name="_Ref361082116"/>
      <w:bookmarkStart w:id="114" w:name="_Ref361082120"/>
      <w:bookmarkStart w:id="115" w:name="_Ref361082135"/>
      <w:bookmarkStart w:id="116" w:name="_Toc361156636"/>
      <w:bookmarkStart w:id="117" w:name="_Toc376787835"/>
      <w:r w:rsidRPr="009F3DB7">
        <w:rPr>
          <w:rFonts w:asciiTheme="minorHAnsi" w:hAnsiTheme="minorHAnsi" w:cstheme="minorHAnsi"/>
          <w:iCs w:val="0"/>
          <w:snapToGrid/>
        </w:rPr>
        <w:t>I</w:t>
      </w:r>
      <w:r w:rsidRPr="009F3DB7">
        <w:rPr>
          <w:rFonts w:asciiTheme="minorHAnsi" w:hAnsiTheme="minorHAnsi" w:cstheme="minorHAnsi"/>
        </w:rPr>
        <w:t>nformação Obrigatória Não Preenchida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CD0A9A" w:rsidRPr="009F3DB7" w:rsidRDefault="00CD0A9A" w:rsidP="006D329C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não encontra manifestações pesquisadas.</w:t>
      </w:r>
    </w:p>
    <w:p w:rsidR="00CD0A9A" w:rsidRPr="009F3DB7" w:rsidRDefault="00CD0A9A" w:rsidP="006D329C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 mensagem “Nenhuma manifestação foi encontrada”.</w:t>
      </w:r>
    </w:p>
    <w:p w:rsidR="000313D7" w:rsidRPr="009F3DB7" w:rsidRDefault="000313D7" w:rsidP="000313D7">
      <w:pPr>
        <w:pStyle w:val="ESPFluxoAlternativo"/>
        <w:rPr>
          <w:rFonts w:asciiTheme="minorHAnsi" w:hAnsiTheme="minorHAnsi" w:cstheme="minorHAnsi"/>
        </w:rPr>
      </w:pPr>
      <w:bookmarkStart w:id="118" w:name="_Ref361212498"/>
      <w:bookmarkStart w:id="119" w:name="_Toc376787836"/>
      <w:r w:rsidRPr="009F3DB7">
        <w:rPr>
          <w:rFonts w:asciiTheme="minorHAnsi" w:hAnsiTheme="minorHAnsi" w:cstheme="minorHAnsi"/>
          <w:snapToGrid/>
        </w:rPr>
        <w:t>Campo não preenchido</w:t>
      </w:r>
      <w:bookmarkEnd w:id="118"/>
      <w:bookmarkEnd w:id="119"/>
    </w:p>
    <w:p w:rsidR="000313D7" w:rsidRPr="009F3DB7" w:rsidRDefault="000313D7" w:rsidP="006D329C">
      <w:pPr>
        <w:numPr>
          <w:ilvl w:val="0"/>
          <w:numId w:val="22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verifica que existe informação obrigatória não preenchida.</w:t>
      </w:r>
    </w:p>
    <w:p w:rsidR="000313D7" w:rsidRPr="009F3DB7" w:rsidRDefault="000313D7" w:rsidP="000313D7">
      <w:pPr>
        <w:spacing w:after="0" w:line="360" w:lineRule="auto"/>
        <w:ind w:left="720"/>
        <w:jc w:val="both"/>
        <w:rPr>
          <w:rStyle w:val="ui-messages-error-summary"/>
          <w:rFonts w:cstheme="minorHAnsi"/>
          <w:sz w:val="20"/>
          <w:szCs w:val="20"/>
        </w:rPr>
      </w:pPr>
      <w:r w:rsidRPr="009F3DB7">
        <w:rPr>
          <w:rStyle w:val="ui-messages-error-summary"/>
          <w:rFonts w:cstheme="minorHAnsi"/>
          <w:sz w:val="20"/>
          <w:szCs w:val="20"/>
        </w:rPr>
        <w:t>O sistema apresenta mensagem “Informe um texto para encaminhamento”.</w:t>
      </w:r>
    </w:p>
    <w:p w:rsidR="000313D7" w:rsidRPr="009F3DB7" w:rsidRDefault="000313D7" w:rsidP="000313D7">
      <w:pPr>
        <w:pStyle w:val="ESPFluxoAlternativo"/>
        <w:rPr>
          <w:rFonts w:asciiTheme="minorHAnsi" w:hAnsiTheme="minorHAnsi" w:cstheme="minorHAnsi"/>
        </w:rPr>
      </w:pPr>
      <w:bookmarkStart w:id="120" w:name="_Ref361132715"/>
      <w:bookmarkStart w:id="121" w:name="_Toc361156637"/>
      <w:bookmarkStart w:id="122" w:name="_Toc376787837"/>
      <w:r w:rsidRPr="009F3DB7">
        <w:rPr>
          <w:rFonts w:asciiTheme="minorHAnsi" w:hAnsiTheme="minorHAnsi" w:cstheme="minorHAnsi"/>
          <w:snapToGrid/>
        </w:rPr>
        <w:t>E-mail não Enviado</w:t>
      </w:r>
      <w:bookmarkEnd w:id="120"/>
      <w:bookmarkEnd w:id="121"/>
      <w:bookmarkEnd w:id="122"/>
    </w:p>
    <w:p w:rsidR="000313D7" w:rsidRPr="009F3DB7" w:rsidRDefault="000313D7" w:rsidP="006D329C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 xml:space="preserve">O sistema não dispara </w:t>
      </w:r>
      <w:r w:rsidR="009A4B66" w:rsidRPr="009F3DB7">
        <w:rPr>
          <w:rFonts w:cstheme="minorHAnsi"/>
          <w:sz w:val="20"/>
          <w:szCs w:val="20"/>
        </w:rPr>
        <w:t>e-mail</w:t>
      </w:r>
      <w:r w:rsidRPr="009F3DB7">
        <w:rPr>
          <w:rFonts w:cstheme="minorHAnsi"/>
          <w:sz w:val="20"/>
          <w:szCs w:val="20"/>
        </w:rPr>
        <w:t xml:space="preserve"> de notificação.</w:t>
      </w:r>
    </w:p>
    <w:p w:rsidR="000313D7" w:rsidRPr="009F3DB7" w:rsidRDefault="000313D7" w:rsidP="006D329C">
      <w:pPr>
        <w:numPr>
          <w:ilvl w:val="0"/>
          <w:numId w:val="23"/>
        </w:numPr>
        <w:spacing w:after="0" w:line="360" w:lineRule="auto"/>
        <w:jc w:val="both"/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</w:rPr>
        <w:t>O sistema apresenta a mensagem “</w:t>
      </w:r>
      <w:r w:rsidRPr="009F3DB7">
        <w:rPr>
          <w:rFonts w:eastAsia="Times New Roman" w:cstheme="minorHAnsi"/>
          <w:sz w:val="20"/>
          <w:szCs w:val="20"/>
        </w:rPr>
        <w:t>Atenção!O seu encaminhamento foi realizado com sucesso porém, não foi possível notificar os envolvidos por e-mail”.</w:t>
      </w:r>
    </w:p>
    <w:p w:rsidR="000313D7" w:rsidRPr="009F3DB7" w:rsidRDefault="000313D7" w:rsidP="000313D7">
      <w:pPr>
        <w:spacing w:after="0" w:line="360" w:lineRule="auto"/>
        <w:ind w:left="720"/>
        <w:jc w:val="both"/>
        <w:rPr>
          <w:rFonts w:cstheme="minorHAnsi"/>
          <w:sz w:val="20"/>
          <w:szCs w:val="20"/>
        </w:rPr>
      </w:pPr>
    </w:p>
    <w:p w:rsidR="00E15426" w:rsidRPr="009F3DB7" w:rsidRDefault="00E15426" w:rsidP="00CD0A9A">
      <w:pPr>
        <w:widowControl w:val="0"/>
        <w:spacing w:after="0" w:line="360" w:lineRule="auto"/>
        <w:jc w:val="both"/>
        <w:rPr>
          <w:rFonts w:cstheme="minorHAnsi"/>
          <w:sz w:val="20"/>
          <w:szCs w:val="20"/>
        </w:rPr>
      </w:pPr>
    </w:p>
    <w:p w:rsidR="004E6B6A" w:rsidRPr="009F3DB7" w:rsidRDefault="004E6B6A" w:rsidP="00B21E71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123" w:name="_Toc257717384"/>
      <w:bookmarkStart w:id="124" w:name="_Toc257717642"/>
      <w:bookmarkStart w:id="125" w:name="_Toc257718645"/>
      <w:bookmarkStart w:id="126" w:name="_Toc297738011"/>
      <w:bookmarkStart w:id="127" w:name="_Toc376787838"/>
      <w:bookmarkStart w:id="128" w:name="_Toc232222144"/>
      <w:bookmarkStart w:id="129" w:name="_Toc232390023"/>
      <w:bookmarkStart w:id="130" w:name="_Toc231978378"/>
      <w:bookmarkStart w:id="131" w:name="_Toc231978424"/>
      <w:r w:rsidRPr="009F3DB7">
        <w:rPr>
          <w:rFonts w:asciiTheme="minorHAnsi" w:hAnsiTheme="minorHAnsi" w:cstheme="minorHAnsi"/>
          <w:sz w:val="20"/>
          <w:szCs w:val="20"/>
        </w:rPr>
        <w:t>Ponto de Extensão</w:t>
      </w:r>
      <w:bookmarkEnd w:id="123"/>
      <w:bookmarkEnd w:id="124"/>
      <w:bookmarkEnd w:id="125"/>
      <w:bookmarkEnd w:id="126"/>
      <w:bookmarkEnd w:id="127"/>
    </w:p>
    <w:p w:rsidR="00B21E71" w:rsidRPr="009F3DB7" w:rsidRDefault="00B21E71" w:rsidP="00B21E71">
      <w:pPr>
        <w:rPr>
          <w:rFonts w:cstheme="minorHAnsi"/>
          <w:sz w:val="20"/>
          <w:szCs w:val="20"/>
        </w:rPr>
      </w:pPr>
      <w:r w:rsidRPr="009F3DB7">
        <w:rPr>
          <w:rFonts w:cstheme="minorHAnsi"/>
          <w:sz w:val="20"/>
          <w:szCs w:val="20"/>
          <w:lang w:val="pt-PT"/>
        </w:rPr>
        <w:t>Não se aplica a esse caso de uso.</w:t>
      </w:r>
    </w:p>
    <w:p w:rsidR="001E4129" w:rsidRPr="009F3DB7" w:rsidRDefault="004E6B6A" w:rsidP="001E4129">
      <w:pPr>
        <w:pStyle w:val="Heading1"/>
        <w:rPr>
          <w:rFonts w:asciiTheme="minorHAnsi" w:hAnsiTheme="minorHAnsi" w:cstheme="minorHAnsi"/>
          <w:sz w:val="20"/>
          <w:szCs w:val="20"/>
        </w:rPr>
      </w:pPr>
      <w:bookmarkStart w:id="132" w:name="_Toc257717386"/>
      <w:bookmarkStart w:id="133" w:name="_Toc257717643"/>
      <w:bookmarkStart w:id="134" w:name="_Toc257718647"/>
      <w:bookmarkStart w:id="135" w:name="_Toc297738013"/>
      <w:bookmarkStart w:id="136" w:name="_Toc376787839"/>
      <w:r w:rsidRPr="009F3DB7">
        <w:rPr>
          <w:rFonts w:asciiTheme="minorHAnsi" w:hAnsiTheme="minorHAnsi" w:cstheme="minorHAnsi"/>
          <w:sz w:val="20"/>
          <w:szCs w:val="20"/>
        </w:rPr>
        <w:lastRenderedPageBreak/>
        <w:t>Pós-condições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:rsidR="00523178" w:rsidRPr="009F3DB7" w:rsidRDefault="00B21E71">
      <w:pPr>
        <w:rPr>
          <w:rFonts w:eastAsiaTheme="majorEastAsia" w:cstheme="minorHAnsi"/>
          <w:b/>
          <w:bCs/>
          <w:caps/>
          <w:sz w:val="20"/>
          <w:szCs w:val="20"/>
        </w:rPr>
      </w:pPr>
      <w:r w:rsidRPr="009F3DB7">
        <w:rPr>
          <w:rFonts w:cstheme="minorHAnsi"/>
          <w:sz w:val="20"/>
          <w:szCs w:val="20"/>
          <w:lang w:val="pt-PT"/>
        </w:rPr>
        <w:t>Não se aplica a esse caso de uso.</w:t>
      </w:r>
    </w:p>
    <w:p w:rsidR="00523178" w:rsidRPr="009F3DB7" w:rsidRDefault="00523178" w:rsidP="00932AF8">
      <w:pPr>
        <w:pStyle w:val="Heading1"/>
        <w:ind w:left="357" w:hanging="357"/>
        <w:rPr>
          <w:rFonts w:asciiTheme="minorHAnsi" w:hAnsiTheme="minorHAnsi" w:cstheme="minorHAnsi"/>
          <w:sz w:val="20"/>
          <w:szCs w:val="20"/>
        </w:rPr>
      </w:pPr>
      <w:bookmarkStart w:id="137" w:name="_Toc376787840"/>
      <w:r w:rsidRPr="009F3DB7">
        <w:rPr>
          <w:rFonts w:asciiTheme="minorHAnsi" w:hAnsiTheme="minorHAnsi" w:cstheme="minorHAnsi"/>
          <w:sz w:val="20"/>
          <w:szCs w:val="20"/>
        </w:rPr>
        <w:t>Interface</w:t>
      </w:r>
      <w:bookmarkEnd w:id="137"/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38" w:name="_Toc361053952"/>
      <w:bookmarkStart w:id="139" w:name="_Ref361146367"/>
      <w:bookmarkStart w:id="140" w:name="_Ref361146961"/>
      <w:bookmarkStart w:id="141" w:name="_Ref369539690"/>
      <w:bookmarkStart w:id="142" w:name="_Toc376787841"/>
      <w:r w:rsidRPr="009F3DB7">
        <w:rPr>
          <w:rFonts w:asciiTheme="minorHAnsi" w:hAnsiTheme="minorHAnsi" w:cstheme="minorHAnsi"/>
          <w:sz w:val="20"/>
          <w:szCs w:val="20"/>
          <w:highlight w:val="yellow"/>
        </w:rPr>
        <w:t>Pesquisar/listar manifestações</w:t>
      </w:r>
      <w:bookmarkEnd w:id="138"/>
      <w:bookmarkEnd w:id="139"/>
      <w:bookmarkEnd w:id="140"/>
      <w:bookmarkEnd w:id="141"/>
      <w:bookmarkEnd w:id="142"/>
    </w:p>
    <w:p w:rsidR="005C15B4" w:rsidRPr="009F3DB7" w:rsidRDefault="002200BD" w:rsidP="005C15B4">
      <w:pPr>
        <w:jc w:val="center"/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73BC237D" wp14:editId="13AA5AB7">
            <wp:extent cx="5391150" cy="27813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43" w:name="_Toc361053954"/>
      <w:bookmarkStart w:id="144" w:name="_Ref361164265"/>
      <w:bookmarkStart w:id="145" w:name="_Toc376787842"/>
      <w:r w:rsidRPr="009F3DB7">
        <w:rPr>
          <w:rFonts w:asciiTheme="minorHAnsi" w:hAnsiTheme="minorHAnsi" w:cstheme="minorHAnsi"/>
          <w:sz w:val="20"/>
          <w:szCs w:val="20"/>
        </w:rPr>
        <w:t>Ocultar Manifestação</w:t>
      </w:r>
      <w:bookmarkEnd w:id="143"/>
      <w:bookmarkEnd w:id="144"/>
      <w:bookmarkEnd w:id="145"/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0966CBF7" wp14:editId="47AB8006">
            <wp:extent cx="3562350" cy="1724025"/>
            <wp:effectExtent l="19050" t="19050" r="19050" b="28575"/>
            <wp:docPr id="14" name="Imagem 3" descr="C:\Ouvidoria\OS0001\01-Planejamento\03-Métricas\Eficácia\img\16 - Ocultar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uvidoria\OS0001\01-Planejamento\03-Métricas\Eficácia\img\16 - Ocultar manifestaçã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24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5C15B4" w:rsidRPr="009F3DB7" w:rsidRDefault="005C15B4" w:rsidP="0076129A">
      <w:pPr>
        <w:pStyle w:val="Heading2"/>
        <w:rPr>
          <w:rFonts w:asciiTheme="minorHAnsi" w:hAnsiTheme="minorHAnsi"/>
          <w:sz w:val="20"/>
          <w:szCs w:val="20"/>
        </w:rPr>
      </w:pPr>
      <w:bookmarkStart w:id="146" w:name="_Toc361053956"/>
      <w:bookmarkStart w:id="147" w:name="_Ref369539731"/>
      <w:bookmarkStart w:id="148" w:name="_Toc376787843"/>
      <w:r w:rsidRPr="009F3DB7">
        <w:rPr>
          <w:rFonts w:asciiTheme="minorHAnsi" w:hAnsiTheme="minorHAnsi"/>
          <w:sz w:val="20"/>
          <w:szCs w:val="20"/>
        </w:rPr>
        <w:lastRenderedPageBreak/>
        <w:t>Voltar a mostrar a manifestação</w:t>
      </w:r>
      <w:bookmarkEnd w:id="146"/>
      <w:bookmarkEnd w:id="147"/>
      <w:bookmarkEnd w:id="148"/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195B2FFD" wp14:editId="5A4CAD2A">
            <wp:extent cx="2105025" cy="1440815"/>
            <wp:effectExtent l="19050" t="0" r="9525" b="0"/>
            <wp:docPr id="30" name="Imagem 14" descr="C:\Ouvidoria\OS0001\01-Planejamento\03-Métricas\Eficácia\img\17 - Voltar a mostrar a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uvidoria\OS0001\01-Planejamento\03-Métricas\Eficácia\img\17 - Voltar a mostrar a manifestaçã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jc w:val="center"/>
        <w:rPr>
          <w:rFonts w:cstheme="minorHAnsi"/>
          <w:sz w:val="20"/>
          <w:szCs w:val="20"/>
        </w:rPr>
      </w:pPr>
    </w:p>
    <w:p w:rsidR="005C15B4" w:rsidRPr="009F3DB7" w:rsidRDefault="005C15B4" w:rsidP="0076129A">
      <w:pPr>
        <w:pStyle w:val="Heading2"/>
        <w:rPr>
          <w:rFonts w:asciiTheme="minorHAnsi" w:hAnsiTheme="minorHAnsi"/>
          <w:sz w:val="20"/>
          <w:szCs w:val="20"/>
        </w:rPr>
      </w:pPr>
      <w:bookmarkStart w:id="149" w:name="_Toc361053958"/>
      <w:bookmarkStart w:id="150" w:name="_Ref361164356"/>
      <w:bookmarkStart w:id="151" w:name="_Toc376787844"/>
      <w:r w:rsidRPr="009F3DB7">
        <w:rPr>
          <w:rFonts w:asciiTheme="minorHAnsi" w:hAnsiTheme="minorHAnsi"/>
          <w:sz w:val="20"/>
          <w:szCs w:val="20"/>
        </w:rPr>
        <w:t>Listar manifestações com atraso para Encaminhamento</w:t>
      </w:r>
      <w:bookmarkEnd w:id="149"/>
      <w:bookmarkEnd w:id="150"/>
      <w:bookmarkEnd w:id="151"/>
    </w:p>
    <w:p w:rsidR="005C15B4" w:rsidRPr="009F3DB7" w:rsidRDefault="006F0460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4A9BFD33" wp14:editId="5D4D584E">
            <wp:extent cx="5400675" cy="25622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52" w:name="_Toc361053960"/>
      <w:bookmarkStart w:id="153" w:name="_Ref361164795"/>
      <w:bookmarkStart w:id="154" w:name="_Toc376787845"/>
      <w:r w:rsidRPr="009F3DB7">
        <w:rPr>
          <w:rFonts w:asciiTheme="minorHAnsi" w:hAnsiTheme="minorHAnsi" w:cstheme="minorHAnsi"/>
          <w:sz w:val="20"/>
          <w:szCs w:val="20"/>
        </w:rPr>
        <w:lastRenderedPageBreak/>
        <w:t>Listar manifestações Atrasadas - Atraso de Resposta à Ouvidoria</w:t>
      </w:r>
      <w:bookmarkEnd w:id="152"/>
      <w:bookmarkEnd w:id="153"/>
      <w:bookmarkEnd w:id="154"/>
    </w:p>
    <w:p w:rsidR="005C15B4" w:rsidRPr="009F3DB7" w:rsidRDefault="007B7424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7B418CD0" wp14:editId="1CC3F7A8">
            <wp:extent cx="5391150" cy="25812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5C15B4" w:rsidRPr="009F3DB7" w:rsidRDefault="005C15B4" w:rsidP="005C15B4">
      <w:pPr>
        <w:rPr>
          <w:rFonts w:eastAsiaTheme="majorEastAsia" w:cstheme="minorHAnsi"/>
          <w:b/>
          <w:bCs/>
          <w:caps/>
          <w:sz w:val="20"/>
          <w:szCs w:val="20"/>
        </w:rPr>
      </w:pPr>
      <w:r w:rsidRPr="009F3DB7">
        <w:rPr>
          <w:rFonts w:cstheme="minorHAnsi"/>
          <w:sz w:val="20"/>
          <w:szCs w:val="20"/>
        </w:rPr>
        <w:br w:type="page"/>
      </w:r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55" w:name="_Toc361053962"/>
      <w:bookmarkStart w:id="156" w:name="_Ref361164821"/>
      <w:bookmarkStart w:id="157" w:name="_Toc376787846"/>
      <w:r w:rsidRPr="009F3DB7">
        <w:rPr>
          <w:rFonts w:asciiTheme="minorHAnsi" w:hAnsiTheme="minorHAnsi" w:cstheme="minorHAnsi"/>
          <w:sz w:val="20"/>
          <w:szCs w:val="20"/>
        </w:rPr>
        <w:lastRenderedPageBreak/>
        <w:t>listar manifestações – Atraso para Resposta ao Cidadão</w:t>
      </w:r>
      <w:bookmarkEnd w:id="155"/>
      <w:bookmarkEnd w:id="156"/>
      <w:bookmarkEnd w:id="157"/>
    </w:p>
    <w:p w:rsidR="005C15B4" w:rsidRPr="009F3DB7" w:rsidRDefault="007B7424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2500B7AF" wp14:editId="27936B46">
            <wp:extent cx="5400675" cy="25812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58" w:name="_Toc361053964"/>
      <w:bookmarkStart w:id="159" w:name="_Ref361165134"/>
      <w:bookmarkStart w:id="160" w:name="_Toc376787847"/>
      <w:r w:rsidRPr="009F3DB7">
        <w:rPr>
          <w:rFonts w:asciiTheme="minorHAnsi" w:hAnsiTheme="minorHAnsi" w:cstheme="minorHAnsi"/>
          <w:sz w:val="20"/>
          <w:szCs w:val="20"/>
        </w:rPr>
        <w:t>Listar manifestações sem Atraso</w:t>
      </w:r>
      <w:bookmarkEnd w:id="158"/>
      <w:bookmarkEnd w:id="159"/>
      <w:bookmarkEnd w:id="160"/>
    </w:p>
    <w:p w:rsidR="005C15B4" w:rsidRPr="009F3DB7" w:rsidRDefault="004B564E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5D8726D5" wp14:editId="24E9A162">
            <wp:extent cx="5391150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61" w:name="_Toc361053966"/>
      <w:bookmarkStart w:id="162" w:name="_Ref361165157"/>
      <w:bookmarkStart w:id="163" w:name="_Toc376787848"/>
      <w:r w:rsidRPr="009F3DB7">
        <w:rPr>
          <w:rFonts w:asciiTheme="minorHAnsi" w:hAnsiTheme="minorHAnsi" w:cstheme="minorHAnsi"/>
          <w:sz w:val="20"/>
          <w:szCs w:val="20"/>
        </w:rPr>
        <w:lastRenderedPageBreak/>
        <w:t>Listar manifestaçãos ocultas</w:t>
      </w:r>
      <w:bookmarkEnd w:id="161"/>
      <w:bookmarkEnd w:id="162"/>
      <w:bookmarkEnd w:id="163"/>
    </w:p>
    <w:p w:rsidR="005C15B4" w:rsidRPr="009F3DB7" w:rsidRDefault="004B564E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31E0E493" wp14:editId="1BADA92E">
            <wp:extent cx="5391150" cy="26193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5C15B4" w:rsidRPr="009F3DB7" w:rsidRDefault="005C15B4" w:rsidP="005C15B4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64" w:name="_Toc361053968"/>
      <w:bookmarkStart w:id="165" w:name="_Ref361145608"/>
      <w:bookmarkStart w:id="166" w:name="_Ref369509730"/>
      <w:bookmarkStart w:id="167" w:name="_Ref369538814"/>
      <w:bookmarkStart w:id="168" w:name="_Ref369538818"/>
      <w:bookmarkStart w:id="169" w:name="_Toc376787849"/>
      <w:r w:rsidRPr="009F3DB7">
        <w:rPr>
          <w:rFonts w:asciiTheme="minorHAnsi" w:hAnsiTheme="minorHAnsi" w:cstheme="minorHAnsi"/>
          <w:sz w:val="20"/>
          <w:szCs w:val="20"/>
        </w:rPr>
        <w:t>detalhar Manifestação</w:t>
      </w:r>
      <w:bookmarkEnd w:id="164"/>
      <w:bookmarkEnd w:id="165"/>
      <w:bookmarkEnd w:id="166"/>
      <w:bookmarkEnd w:id="167"/>
      <w:bookmarkEnd w:id="168"/>
      <w:bookmarkEnd w:id="169"/>
    </w:p>
    <w:p w:rsidR="005C15B4" w:rsidRPr="009F3DB7" w:rsidRDefault="00AF2356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70401204" wp14:editId="65000828">
            <wp:extent cx="5391150" cy="2228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4D45C52A" wp14:editId="08A9C5E9">
            <wp:extent cx="5391150" cy="14954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CB6CD7" w:rsidP="005C15B4">
      <w:pPr>
        <w:pStyle w:val="Heading2"/>
        <w:rPr>
          <w:rFonts w:asciiTheme="minorHAnsi" w:hAnsiTheme="minorHAnsi" w:cstheme="minorHAnsi"/>
          <w:sz w:val="20"/>
          <w:szCs w:val="20"/>
          <w:highlight w:val="yellow"/>
        </w:rPr>
      </w:pPr>
      <w:r w:rsidRPr="009F3DB7">
        <w:rPr>
          <w:rFonts w:asciiTheme="minorHAnsi" w:hAnsiTheme="minorHAnsi"/>
        </w:rPr>
        <w:lastRenderedPageBreak/>
        <w:t xml:space="preserve">  </w:t>
      </w:r>
      <w:r w:rsidR="00597701" w:rsidRPr="009F3DB7">
        <w:rPr>
          <w:rFonts w:asciiTheme="minorHAnsi" w:hAnsiTheme="minorHAnsi"/>
          <w:highlight w:val="yellow"/>
        </w:rPr>
        <w:fldChar w:fldCharType="begin"/>
      </w:r>
      <w:r w:rsidR="00597701" w:rsidRPr="009F3DB7">
        <w:rPr>
          <w:rFonts w:asciiTheme="minorHAnsi" w:hAnsiTheme="minorHAnsi"/>
          <w:highlight w:val="yellow"/>
        </w:rPr>
        <w:instrText xml:space="preserve"> REF _Ref346613895 \h  \* MERGEFORMAT </w:instrText>
      </w:r>
      <w:r w:rsidR="00597701" w:rsidRPr="009F3DB7">
        <w:rPr>
          <w:rFonts w:asciiTheme="minorHAnsi" w:hAnsiTheme="minorHAnsi"/>
          <w:highlight w:val="yellow"/>
        </w:rPr>
      </w:r>
      <w:r w:rsidR="00597701" w:rsidRPr="009F3DB7">
        <w:rPr>
          <w:rFonts w:asciiTheme="minorHAnsi" w:hAnsiTheme="minorHAnsi"/>
          <w:highlight w:val="yellow"/>
        </w:rPr>
        <w:fldChar w:fldCharType="separate"/>
      </w:r>
      <w:bookmarkStart w:id="170" w:name="_Toc376787850"/>
      <w:bookmarkStart w:id="171" w:name="_Ref376167234"/>
      <w:bookmarkStart w:id="172" w:name="_Ref361214051"/>
      <w:bookmarkStart w:id="173" w:name="_Toc361053970"/>
      <w:r w:rsidR="005C15B4" w:rsidRPr="009F3DB7">
        <w:rPr>
          <w:rFonts w:asciiTheme="minorHAnsi" w:hAnsiTheme="minorHAnsi" w:cstheme="minorHAnsi"/>
          <w:sz w:val="20"/>
          <w:szCs w:val="20"/>
          <w:highlight w:val="yellow"/>
        </w:rPr>
        <w:t>Encaminhar Manifestação</w:t>
      </w:r>
      <w:bookmarkEnd w:id="170"/>
      <w:bookmarkEnd w:id="171"/>
      <w:bookmarkEnd w:id="172"/>
      <w:bookmarkEnd w:id="173"/>
      <w:r w:rsidR="00597701" w:rsidRPr="009F3DB7">
        <w:rPr>
          <w:rFonts w:asciiTheme="minorHAnsi" w:hAnsiTheme="minorHAnsi"/>
          <w:highlight w:val="yellow"/>
        </w:rPr>
        <w:fldChar w:fldCharType="end"/>
      </w:r>
    </w:p>
    <w:p w:rsidR="005C15B4" w:rsidRPr="009F3DB7" w:rsidRDefault="00D43EC0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741A3377" wp14:editId="2C35426F">
            <wp:extent cx="5381625" cy="3257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76129A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74" w:name="_Toc361053972"/>
      <w:bookmarkStart w:id="175" w:name="_Ref361213981"/>
      <w:bookmarkStart w:id="176" w:name="_Ref376167212"/>
      <w:bookmarkStart w:id="177" w:name="_Toc376787851"/>
      <w:r w:rsidRPr="009F3DB7">
        <w:rPr>
          <w:rFonts w:asciiTheme="minorHAnsi" w:hAnsiTheme="minorHAnsi" w:cstheme="minorHAnsi"/>
          <w:sz w:val="20"/>
          <w:szCs w:val="20"/>
        </w:rPr>
        <w:t>Enviar mensagem</w:t>
      </w:r>
      <w:bookmarkEnd w:id="174"/>
      <w:bookmarkEnd w:id="175"/>
      <w:r w:rsidR="00AE3A1D" w:rsidRPr="009F3DB7">
        <w:rPr>
          <w:rFonts w:asciiTheme="minorHAnsi" w:hAnsiTheme="minorHAnsi" w:cstheme="minorHAnsi"/>
          <w:sz w:val="20"/>
          <w:szCs w:val="20"/>
        </w:rPr>
        <w:t xml:space="preserve"> ao manifestante</w:t>
      </w:r>
      <w:bookmarkEnd w:id="176"/>
      <w:bookmarkEnd w:id="177"/>
    </w:p>
    <w:p w:rsidR="005C15B4" w:rsidRPr="009F3DB7" w:rsidRDefault="00952957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12426CE0" wp14:editId="19578AF8">
            <wp:extent cx="5391150" cy="24574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5C15B4">
      <w:pPr>
        <w:rPr>
          <w:rFonts w:cstheme="minorHAnsi"/>
          <w:sz w:val="20"/>
          <w:szCs w:val="20"/>
        </w:rPr>
      </w:pPr>
    </w:p>
    <w:p w:rsidR="005C15B4" w:rsidRPr="009F3DB7" w:rsidRDefault="005C15B4" w:rsidP="0076129A">
      <w:pPr>
        <w:pStyle w:val="Heading2"/>
        <w:rPr>
          <w:rFonts w:asciiTheme="minorHAnsi" w:hAnsiTheme="minorHAnsi" w:cstheme="minorHAnsi"/>
          <w:sz w:val="20"/>
          <w:szCs w:val="20"/>
        </w:rPr>
      </w:pPr>
      <w:r w:rsidRPr="009F3DB7">
        <w:rPr>
          <w:rFonts w:asciiTheme="minorHAnsi" w:hAnsiTheme="minorHAnsi" w:cstheme="minorHAnsi"/>
          <w:sz w:val="20"/>
          <w:szCs w:val="20"/>
        </w:rPr>
        <w:br w:type="page"/>
      </w:r>
      <w:bookmarkStart w:id="178" w:name="_Toc361053974"/>
      <w:bookmarkStart w:id="179" w:name="_Ref361214009"/>
      <w:bookmarkStart w:id="180" w:name="_Toc376787852"/>
      <w:r w:rsidRPr="009F3DB7">
        <w:rPr>
          <w:rFonts w:asciiTheme="minorHAnsi" w:hAnsiTheme="minorHAnsi" w:cstheme="minorHAnsi"/>
          <w:sz w:val="20"/>
          <w:szCs w:val="20"/>
        </w:rPr>
        <w:lastRenderedPageBreak/>
        <w:t>Listar mensagens enviadas</w:t>
      </w:r>
      <w:bookmarkEnd w:id="178"/>
      <w:bookmarkEnd w:id="179"/>
      <w:r w:rsidR="00AE3A1D" w:rsidRPr="009F3DB7">
        <w:rPr>
          <w:rFonts w:asciiTheme="minorHAnsi" w:hAnsiTheme="minorHAnsi" w:cstheme="minorHAnsi"/>
          <w:sz w:val="20"/>
          <w:szCs w:val="20"/>
        </w:rPr>
        <w:t xml:space="preserve"> ao manifestante</w:t>
      </w:r>
      <w:bookmarkEnd w:id="180"/>
    </w:p>
    <w:p w:rsidR="005C15B4" w:rsidRPr="009F3DB7" w:rsidRDefault="005C15B4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4E7B0B68" wp14:editId="61718147">
            <wp:extent cx="5400040" cy="1124007"/>
            <wp:effectExtent l="19050" t="19050" r="10160" b="18993"/>
            <wp:docPr id="26" name="Imagem 12" descr="C:\Ouvidoria\OS0001\01-Planejamento\03-Métricas\Eficácia\img\14 - Listar mensagens envi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Ouvidoria\OS0001\01-Planejamento\03-Métricas\Eficácia\img\14 - Listar mensagens enviada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5B4" w:rsidRPr="009F3DB7" w:rsidRDefault="005C15B4" w:rsidP="005C15B4">
      <w:pPr>
        <w:rPr>
          <w:rFonts w:eastAsiaTheme="majorEastAsia" w:cstheme="minorHAnsi"/>
          <w:b/>
          <w:bCs/>
          <w:caps/>
          <w:sz w:val="20"/>
          <w:szCs w:val="20"/>
        </w:rPr>
      </w:pPr>
    </w:p>
    <w:p w:rsidR="005C15B4" w:rsidRPr="009F3DB7" w:rsidRDefault="005C15B4" w:rsidP="0076129A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81" w:name="_Toc361053976"/>
      <w:bookmarkStart w:id="182" w:name="_Ref361214030"/>
      <w:bookmarkStart w:id="183" w:name="_Toc376787853"/>
      <w:r w:rsidRPr="009F3DB7">
        <w:rPr>
          <w:rFonts w:asciiTheme="minorHAnsi" w:hAnsiTheme="minorHAnsi" w:cstheme="minorHAnsi"/>
          <w:sz w:val="20"/>
          <w:szCs w:val="20"/>
        </w:rPr>
        <w:t xml:space="preserve">Listar </w:t>
      </w:r>
      <w:bookmarkEnd w:id="181"/>
      <w:bookmarkEnd w:id="182"/>
      <w:r w:rsidR="00AE3A1D" w:rsidRPr="009F3DB7">
        <w:rPr>
          <w:rFonts w:asciiTheme="minorHAnsi" w:hAnsiTheme="minorHAnsi" w:cstheme="minorHAnsi"/>
          <w:sz w:val="20"/>
          <w:szCs w:val="20"/>
        </w:rPr>
        <w:t>mensagens enviadadas à unidade</w:t>
      </w:r>
      <w:bookmarkEnd w:id="183"/>
    </w:p>
    <w:p w:rsidR="005C15B4" w:rsidRPr="009F3DB7" w:rsidRDefault="00AE3A1D" w:rsidP="005C15B4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5A795B3B" wp14:editId="7CADC97C">
            <wp:extent cx="5397500" cy="1460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178" w:rsidRPr="009F3DB7" w:rsidRDefault="00523178" w:rsidP="00523178">
      <w:pPr>
        <w:rPr>
          <w:rFonts w:cstheme="minorHAnsi"/>
          <w:sz w:val="20"/>
          <w:szCs w:val="20"/>
        </w:rPr>
      </w:pPr>
    </w:p>
    <w:p w:rsidR="00626B38" w:rsidRPr="009F3DB7" w:rsidRDefault="00626B38" w:rsidP="0076129A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84" w:name="_Toc361166396"/>
      <w:bookmarkStart w:id="185" w:name="_Ref361166646"/>
      <w:bookmarkStart w:id="186" w:name="_Toc376787854"/>
      <w:r w:rsidRPr="009F3DB7">
        <w:rPr>
          <w:rFonts w:asciiTheme="minorHAnsi" w:hAnsiTheme="minorHAnsi" w:cstheme="minorHAnsi"/>
          <w:sz w:val="20"/>
          <w:szCs w:val="20"/>
        </w:rPr>
        <w:t>Pesquisar/listar encaminhamentos</w:t>
      </w:r>
      <w:bookmarkEnd w:id="184"/>
      <w:bookmarkEnd w:id="185"/>
      <w:bookmarkEnd w:id="186"/>
    </w:p>
    <w:p w:rsidR="00626B38" w:rsidRPr="009F3DB7" w:rsidRDefault="00A3518D" w:rsidP="00626B38">
      <w:pPr>
        <w:rPr>
          <w:rFonts w:cstheme="minorHAnsi"/>
          <w:sz w:val="20"/>
          <w:szCs w:val="20"/>
        </w:rPr>
      </w:pPr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32179F32" wp14:editId="4F431276">
            <wp:extent cx="5400675" cy="26765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B38" w:rsidRPr="009F3DB7" w:rsidRDefault="00626B38" w:rsidP="00523178">
      <w:pPr>
        <w:rPr>
          <w:rFonts w:cstheme="minorHAnsi"/>
          <w:sz w:val="20"/>
          <w:szCs w:val="20"/>
        </w:rPr>
      </w:pPr>
    </w:p>
    <w:p w:rsidR="00044AD3" w:rsidRPr="009F3DB7" w:rsidRDefault="00044AD3" w:rsidP="0076129A">
      <w:pPr>
        <w:pStyle w:val="Heading2"/>
        <w:rPr>
          <w:rFonts w:asciiTheme="minorHAnsi" w:hAnsiTheme="minorHAnsi" w:cstheme="minorHAnsi"/>
          <w:sz w:val="20"/>
          <w:szCs w:val="20"/>
        </w:rPr>
      </w:pPr>
      <w:bookmarkStart w:id="187" w:name="_Ref369538981"/>
      <w:bookmarkStart w:id="188" w:name="_Ref369538992"/>
      <w:bookmarkStart w:id="189" w:name="_Toc376787855"/>
      <w:bookmarkStart w:id="190" w:name="_Ref362599154"/>
      <w:r w:rsidRPr="009F3DB7">
        <w:rPr>
          <w:rFonts w:asciiTheme="minorHAnsi" w:hAnsiTheme="minorHAnsi" w:cstheme="minorHAnsi"/>
          <w:sz w:val="20"/>
          <w:szCs w:val="20"/>
        </w:rPr>
        <w:lastRenderedPageBreak/>
        <w:t>Assumir Análise</w:t>
      </w:r>
      <w:bookmarkEnd w:id="187"/>
      <w:bookmarkEnd w:id="188"/>
      <w:bookmarkEnd w:id="189"/>
    </w:p>
    <w:p w:rsidR="00044AD3" w:rsidRPr="009F3DB7" w:rsidRDefault="00044AD3" w:rsidP="00044AD3"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5B2815C7" wp14:editId="2BD85620">
            <wp:extent cx="5400040" cy="337185"/>
            <wp:effectExtent l="0" t="0" r="0" b="0"/>
            <wp:docPr id="4" name="Imagem 1" descr="C:\prj\Ouvidoria\OS0001\01-Planejamento\03-Métricas\Eficácia\img\11 - Assumir anál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j\Ouvidoria\OS0001\01-Planejamento\03-Métricas\Eficácia\img\11 - Assumir anális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0"/>
    <w:p w:rsidR="009B7A37" w:rsidRPr="009F3DB7" w:rsidRDefault="009B7A37" w:rsidP="00527E51">
      <w:pPr>
        <w:pStyle w:val="Heading1"/>
        <w:numPr>
          <w:ilvl w:val="0"/>
          <w:numId w:val="0"/>
        </w:numPr>
        <w:ind w:left="360" w:firstLine="348"/>
        <w:rPr>
          <w:rFonts w:asciiTheme="minorHAnsi" w:hAnsiTheme="minorHAnsi"/>
        </w:rPr>
      </w:pPr>
    </w:p>
    <w:p w:rsidR="009B7A37" w:rsidRPr="009F3DB7" w:rsidRDefault="00980614" w:rsidP="00980614">
      <w:pPr>
        <w:pStyle w:val="Heading2"/>
        <w:rPr>
          <w:rFonts w:asciiTheme="minorHAnsi" w:hAnsiTheme="minorHAnsi"/>
          <w:sz w:val="20"/>
          <w:szCs w:val="20"/>
        </w:rPr>
      </w:pPr>
      <w:bookmarkStart w:id="191" w:name="_Ref369510286"/>
      <w:bookmarkStart w:id="192" w:name="_Toc376787856"/>
      <w:r w:rsidRPr="009F3DB7">
        <w:rPr>
          <w:rFonts w:asciiTheme="minorHAnsi" w:hAnsiTheme="minorHAnsi"/>
          <w:sz w:val="20"/>
          <w:szCs w:val="20"/>
        </w:rPr>
        <w:t>REATIVAR MANIFESTAÇÃO</w:t>
      </w:r>
      <w:bookmarkEnd w:id="191"/>
      <w:bookmarkEnd w:id="192"/>
    </w:p>
    <w:p w:rsidR="00980614" w:rsidRPr="009F3DB7" w:rsidRDefault="00980614" w:rsidP="00980614">
      <w:r w:rsidRPr="009F3DB7">
        <w:rPr>
          <w:noProof/>
        </w:rPr>
        <w:drawing>
          <wp:inline distT="0" distB="0" distL="0" distR="0" wp14:anchorId="256CD382" wp14:editId="5AFAD973">
            <wp:extent cx="5398770" cy="1911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14" w:rsidRPr="009F3DB7" w:rsidRDefault="00980614" w:rsidP="00980614">
      <w:pPr>
        <w:pStyle w:val="Heading2"/>
        <w:rPr>
          <w:rFonts w:asciiTheme="minorHAnsi" w:hAnsiTheme="minorHAnsi"/>
          <w:sz w:val="20"/>
          <w:szCs w:val="20"/>
        </w:rPr>
      </w:pPr>
      <w:bookmarkStart w:id="193" w:name="_Ref369510431"/>
      <w:bookmarkStart w:id="194" w:name="_Toc376787857"/>
      <w:r w:rsidRPr="009F3DB7">
        <w:rPr>
          <w:rFonts w:asciiTheme="minorHAnsi" w:hAnsiTheme="minorHAnsi"/>
          <w:sz w:val="20"/>
          <w:szCs w:val="20"/>
        </w:rPr>
        <w:t>SOLUCIONAR MANIFESTAÇÃO</w:t>
      </w:r>
      <w:bookmarkEnd w:id="193"/>
      <w:bookmarkEnd w:id="194"/>
    </w:p>
    <w:p w:rsidR="00980614" w:rsidRPr="009F3DB7" w:rsidRDefault="00A3518D" w:rsidP="00980614">
      <w:r w:rsidRPr="009F3DB7">
        <w:rPr>
          <w:noProof/>
        </w:rPr>
        <w:drawing>
          <wp:inline distT="0" distB="0" distL="0" distR="0" wp14:anchorId="6474E598" wp14:editId="7398E9BB">
            <wp:extent cx="5391150" cy="26193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14" w:rsidRPr="009F3DB7" w:rsidRDefault="00232127" w:rsidP="00232127">
      <w:pPr>
        <w:pStyle w:val="Heading2"/>
        <w:rPr>
          <w:rFonts w:asciiTheme="minorHAnsi" w:hAnsiTheme="minorHAnsi"/>
          <w:sz w:val="20"/>
          <w:szCs w:val="20"/>
        </w:rPr>
      </w:pPr>
      <w:bookmarkStart w:id="195" w:name="_Ref369539261"/>
      <w:bookmarkStart w:id="196" w:name="_Toc376787858"/>
      <w:r w:rsidRPr="009F3DB7">
        <w:rPr>
          <w:rFonts w:asciiTheme="minorHAnsi" w:hAnsiTheme="minorHAnsi"/>
          <w:sz w:val="20"/>
          <w:szCs w:val="20"/>
        </w:rPr>
        <w:lastRenderedPageBreak/>
        <w:t>ENVIAR MENSAGEM À UNIDADE</w:t>
      </w:r>
      <w:bookmarkEnd w:id="195"/>
      <w:bookmarkEnd w:id="196"/>
    </w:p>
    <w:p w:rsidR="00232127" w:rsidRPr="009F3DB7" w:rsidRDefault="00617696" w:rsidP="00232127">
      <w:r w:rsidRPr="009F3DB7">
        <w:rPr>
          <w:noProof/>
        </w:rPr>
        <w:drawing>
          <wp:inline distT="0" distB="0" distL="0" distR="0" wp14:anchorId="4C4BB241" wp14:editId="0F024341">
            <wp:extent cx="5400675" cy="49815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0C" w:rsidRPr="009F3DB7" w:rsidRDefault="0029630C" w:rsidP="0029630C">
      <w:pPr>
        <w:pStyle w:val="Heading2"/>
        <w:rPr>
          <w:rFonts w:asciiTheme="minorHAnsi" w:hAnsiTheme="minorHAnsi"/>
          <w:sz w:val="20"/>
          <w:szCs w:val="20"/>
        </w:rPr>
      </w:pPr>
      <w:bookmarkStart w:id="197" w:name="_Ref375918166"/>
      <w:bookmarkStart w:id="198" w:name="_Toc376787859"/>
      <w:r w:rsidRPr="009F3DB7">
        <w:rPr>
          <w:rFonts w:asciiTheme="minorHAnsi" w:hAnsiTheme="minorHAnsi"/>
          <w:sz w:val="20"/>
          <w:szCs w:val="20"/>
        </w:rPr>
        <w:t>BLOQUEAR MANIFESTAÇÃO</w:t>
      </w:r>
      <w:bookmarkEnd w:id="197"/>
      <w:bookmarkEnd w:id="198"/>
    </w:p>
    <w:p w:rsidR="0029630C" w:rsidRPr="009F3DB7" w:rsidRDefault="0029630C" w:rsidP="0029630C">
      <w:r w:rsidRPr="009F3DB7">
        <w:rPr>
          <w:noProof/>
        </w:rPr>
        <w:drawing>
          <wp:inline distT="0" distB="0" distL="0" distR="0" wp14:anchorId="64DACDB5" wp14:editId="39128254">
            <wp:extent cx="5391150" cy="352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0C" w:rsidRPr="009F3DB7" w:rsidRDefault="0029630C" w:rsidP="0029630C">
      <w:pPr>
        <w:pStyle w:val="Heading2"/>
        <w:rPr>
          <w:rFonts w:asciiTheme="minorHAnsi" w:hAnsiTheme="minorHAnsi"/>
          <w:sz w:val="20"/>
          <w:szCs w:val="20"/>
        </w:rPr>
      </w:pPr>
      <w:bookmarkStart w:id="199" w:name="_Ref375918188"/>
      <w:bookmarkStart w:id="200" w:name="_Toc376787860"/>
      <w:r w:rsidRPr="009F3DB7">
        <w:rPr>
          <w:rFonts w:asciiTheme="minorHAnsi" w:hAnsiTheme="minorHAnsi"/>
          <w:sz w:val="20"/>
          <w:szCs w:val="20"/>
        </w:rPr>
        <w:t>DESBLOQUEAR MANIFESTAÇÃO</w:t>
      </w:r>
      <w:bookmarkEnd w:id="199"/>
      <w:bookmarkEnd w:id="200"/>
    </w:p>
    <w:p w:rsidR="0029630C" w:rsidRPr="009F3DB7" w:rsidRDefault="0029630C" w:rsidP="0029630C">
      <w:r w:rsidRPr="009F3DB7">
        <w:rPr>
          <w:noProof/>
        </w:rPr>
        <w:drawing>
          <wp:inline distT="0" distB="0" distL="0" distR="0" wp14:anchorId="161EA7BC" wp14:editId="31159B42">
            <wp:extent cx="5400675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B0" w:rsidRPr="009F3DB7" w:rsidRDefault="001517B0" w:rsidP="0029630C">
      <w:pPr>
        <w:rPr>
          <w:sz w:val="20"/>
          <w:szCs w:val="20"/>
        </w:rPr>
      </w:pPr>
    </w:p>
    <w:p w:rsidR="001517B0" w:rsidRPr="009F3DB7" w:rsidRDefault="001517B0" w:rsidP="001517B0">
      <w:pPr>
        <w:pStyle w:val="Heading2"/>
        <w:rPr>
          <w:rFonts w:asciiTheme="minorHAnsi" w:hAnsiTheme="minorHAnsi"/>
          <w:sz w:val="20"/>
          <w:szCs w:val="20"/>
        </w:rPr>
      </w:pPr>
      <w:bookmarkStart w:id="201" w:name="_Ref375918783"/>
      <w:bookmarkStart w:id="202" w:name="_Toc376787861"/>
      <w:r w:rsidRPr="009F3DB7">
        <w:rPr>
          <w:rFonts w:asciiTheme="minorHAnsi" w:hAnsiTheme="minorHAnsi"/>
          <w:sz w:val="20"/>
          <w:szCs w:val="20"/>
        </w:rPr>
        <w:lastRenderedPageBreak/>
        <w:t>VISUALIZAR MENSAGEM – SOLUCIONAR MANIFESTAÇÃO</w:t>
      </w:r>
      <w:bookmarkEnd w:id="201"/>
      <w:bookmarkEnd w:id="202"/>
    </w:p>
    <w:p w:rsidR="001517B0" w:rsidRPr="009F3DB7" w:rsidRDefault="000559D0" w:rsidP="001517B0">
      <w:r w:rsidRPr="009F3DB7">
        <w:rPr>
          <w:noProof/>
        </w:rPr>
        <w:drawing>
          <wp:inline distT="0" distB="0" distL="0" distR="0" wp14:anchorId="24F20327" wp14:editId="736FB047">
            <wp:extent cx="5391150" cy="2609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56" w:rsidRPr="009F3DB7" w:rsidRDefault="00AF2356" w:rsidP="001517B0"/>
    <w:p w:rsidR="001517B0" w:rsidRPr="009F3DB7" w:rsidRDefault="00AF2356" w:rsidP="00AF2356">
      <w:pPr>
        <w:pStyle w:val="Heading2"/>
        <w:rPr>
          <w:rFonts w:asciiTheme="minorHAnsi" w:hAnsiTheme="minorHAnsi"/>
          <w:sz w:val="20"/>
        </w:rPr>
      </w:pPr>
      <w:bookmarkStart w:id="203" w:name="_Ref375922147"/>
      <w:bookmarkStart w:id="204" w:name="_Toc376787862"/>
      <w:r w:rsidRPr="009F3DB7">
        <w:rPr>
          <w:rFonts w:asciiTheme="minorHAnsi" w:hAnsiTheme="minorHAnsi"/>
          <w:sz w:val="20"/>
        </w:rPr>
        <w:t>VISUALIZAR CLASSIFICAÇÕES</w:t>
      </w:r>
      <w:bookmarkEnd w:id="203"/>
      <w:bookmarkEnd w:id="204"/>
    </w:p>
    <w:p w:rsidR="00AF2356" w:rsidRPr="009F3DB7" w:rsidRDefault="00AF2356" w:rsidP="00AF2356">
      <w:pPr>
        <w:rPr>
          <w:sz w:val="16"/>
        </w:rPr>
      </w:pPr>
      <w:r w:rsidRPr="009F3DB7">
        <w:rPr>
          <w:noProof/>
          <w:sz w:val="16"/>
        </w:rPr>
        <w:drawing>
          <wp:inline distT="0" distB="0" distL="0" distR="0" wp14:anchorId="1ECA8E14" wp14:editId="5BB95986">
            <wp:extent cx="3819525" cy="10953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56" w:rsidRPr="009F3DB7" w:rsidRDefault="00AF2356" w:rsidP="00AF2356">
      <w:pPr>
        <w:pStyle w:val="Heading2"/>
        <w:rPr>
          <w:rFonts w:asciiTheme="minorHAnsi" w:hAnsiTheme="minorHAnsi"/>
          <w:sz w:val="20"/>
        </w:rPr>
      </w:pPr>
      <w:bookmarkStart w:id="205" w:name="_Ref375922223"/>
      <w:bookmarkStart w:id="206" w:name="_Toc376787863"/>
      <w:r w:rsidRPr="009F3DB7">
        <w:rPr>
          <w:rFonts w:asciiTheme="minorHAnsi" w:hAnsiTheme="minorHAnsi"/>
          <w:sz w:val="20"/>
        </w:rPr>
        <w:t>VISUALIZAR SUBCLASSIFICAÇÕES</w:t>
      </w:r>
      <w:bookmarkEnd w:id="205"/>
      <w:bookmarkEnd w:id="206"/>
    </w:p>
    <w:p w:rsidR="00AF2356" w:rsidRPr="009F3DB7" w:rsidRDefault="00AF2356" w:rsidP="00AF2356">
      <w:pPr>
        <w:rPr>
          <w:sz w:val="16"/>
        </w:rPr>
      </w:pPr>
      <w:r w:rsidRPr="009F3DB7">
        <w:rPr>
          <w:noProof/>
          <w:sz w:val="16"/>
        </w:rPr>
        <w:drawing>
          <wp:inline distT="0" distB="0" distL="0" distR="0" wp14:anchorId="70AC55B9" wp14:editId="1E619790">
            <wp:extent cx="3790950" cy="11049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356" w:rsidRPr="009F3DB7" w:rsidRDefault="00AF2356" w:rsidP="00AF2356"/>
    <w:p w:rsidR="000559D0" w:rsidRPr="009F3DB7" w:rsidRDefault="000559D0" w:rsidP="000559D0">
      <w:pPr>
        <w:pStyle w:val="Heading2"/>
        <w:rPr>
          <w:rFonts w:asciiTheme="minorHAnsi" w:hAnsiTheme="minorHAnsi"/>
          <w:sz w:val="20"/>
          <w:szCs w:val="20"/>
        </w:rPr>
      </w:pPr>
      <w:bookmarkStart w:id="207" w:name="_Ref376167221"/>
      <w:bookmarkStart w:id="208" w:name="_Toc376787864"/>
      <w:r w:rsidRPr="009F3DB7">
        <w:rPr>
          <w:rFonts w:asciiTheme="minorHAnsi" w:hAnsiTheme="minorHAnsi"/>
          <w:sz w:val="20"/>
          <w:szCs w:val="20"/>
        </w:rPr>
        <w:lastRenderedPageBreak/>
        <w:t>visualizar mensagem – enviar mensagem ao manifestante</w:t>
      </w:r>
      <w:bookmarkEnd w:id="207"/>
      <w:bookmarkEnd w:id="208"/>
    </w:p>
    <w:p w:rsidR="000559D0" w:rsidRPr="009F3DB7" w:rsidRDefault="000559D0" w:rsidP="000559D0">
      <w:r w:rsidRPr="009F3DB7">
        <w:rPr>
          <w:noProof/>
        </w:rPr>
        <w:drawing>
          <wp:inline distT="0" distB="0" distL="0" distR="0" wp14:anchorId="210044CF" wp14:editId="225C7658">
            <wp:extent cx="5391150" cy="2466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D0" w:rsidRPr="009F3DB7" w:rsidRDefault="000559D0" w:rsidP="000559D0"/>
    <w:p w:rsidR="000559D0" w:rsidRPr="009F3DB7" w:rsidRDefault="000559D0" w:rsidP="000559D0">
      <w:pPr>
        <w:pStyle w:val="Heading2"/>
        <w:rPr>
          <w:rFonts w:asciiTheme="minorHAnsi" w:hAnsiTheme="minorHAnsi"/>
          <w:sz w:val="20"/>
          <w:szCs w:val="20"/>
        </w:rPr>
      </w:pPr>
      <w:bookmarkStart w:id="209" w:name="_Ref376167239"/>
      <w:bookmarkStart w:id="210" w:name="_Toc376787865"/>
      <w:r w:rsidRPr="009F3DB7">
        <w:rPr>
          <w:rFonts w:asciiTheme="minorHAnsi" w:hAnsiTheme="minorHAnsi"/>
          <w:sz w:val="20"/>
          <w:szCs w:val="20"/>
        </w:rPr>
        <w:t>visualizar mensagem – enviar mensagem à unidade</w:t>
      </w:r>
      <w:bookmarkEnd w:id="209"/>
      <w:bookmarkEnd w:id="210"/>
    </w:p>
    <w:p w:rsidR="000559D0" w:rsidRPr="009F3DB7" w:rsidRDefault="000559D0" w:rsidP="000559D0">
      <w:r w:rsidRPr="009F3DB7">
        <w:rPr>
          <w:noProof/>
        </w:rPr>
        <w:drawing>
          <wp:inline distT="0" distB="0" distL="0" distR="0" wp14:anchorId="5034C9D6" wp14:editId="142FF59B">
            <wp:extent cx="5400675" cy="3486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D0" w:rsidRPr="009F3DB7" w:rsidRDefault="006E491E" w:rsidP="006E491E">
      <w:pPr>
        <w:pStyle w:val="Heading2"/>
        <w:rPr>
          <w:rFonts w:asciiTheme="minorHAnsi" w:hAnsiTheme="minorHAnsi"/>
          <w:sz w:val="20"/>
          <w:szCs w:val="20"/>
        </w:rPr>
      </w:pPr>
      <w:bookmarkStart w:id="211" w:name="_Ref376441761"/>
      <w:bookmarkStart w:id="212" w:name="_Toc376787866"/>
      <w:r w:rsidRPr="009F3DB7">
        <w:rPr>
          <w:rFonts w:asciiTheme="minorHAnsi" w:hAnsiTheme="minorHAnsi"/>
          <w:sz w:val="20"/>
          <w:szCs w:val="20"/>
        </w:rPr>
        <w:lastRenderedPageBreak/>
        <w:t>LISTAR CAIXA DE ENTRADA</w:t>
      </w:r>
      <w:bookmarkEnd w:id="211"/>
      <w:bookmarkEnd w:id="212"/>
    </w:p>
    <w:p w:rsidR="006E491E" w:rsidRPr="009F3DB7" w:rsidRDefault="006E491E" w:rsidP="006E491E">
      <w:r w:rsidRPr="009F3DB7">
        <w:rPr>
          <w:noProof/>
        </w:rPr>
        <w:drawing>
          <wp:inline distT="0" distB="0" distL="0" distR="0" wp14:anchorId="0EEDED24" wp14:editId="58AF2989">
            <wp:extent cx="5391150" cy="25622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9D0" w:rsidRPr="009F3DB7" w:rsidRDefault="000559D0" w:rsidP="000559D0"/>
    <w:p w:rsidR="006E491E" w:rsidRPr="009F3DB7" w:rsidRDefault="00BF3C42" w:rsidP="006E491E">
      <w:pPr>
        <w:pStyle w:val="Heading2"/>
        <w:rPr>
          <w:rFonts w:asciiTheme="minorHAnsi" w:hAnsiTheme="minorHAnsi"/>
          <w:sz w:val="20"/>
          <w:szCs w:val="20"/>
        </w:rPr>
      </w:pPr>
      <w:bookmarkStart w:id="213" w:name="_Toc376787867"/>
      <w:r w:rsidRPr="009F3DB7">
        <w:rPr>
          <w:rFonts w:asciiTheme="minorHAnsi" w:hAnsiTheme="minorHAnsi"/>
          <w:sz w:val="20"/>
          <w:szCs w:val="20"/>
        </w:rPr>
        <w:t>LISTAR SOLICITADO INFORMAÇÃO</w:t>
      </w:r>
      <w:bookmarkEnd w:id="213"/>
    </w:p>
    <w:p w:rsidR="006E491E" w:rsidRPr="009F3DB7" w:rsidRDefault="006E491E" w:rsidP="006E491E">
      <w:r w:rsidRPr="009F3DB7">
        <w:rPr>
          <w:noProof/>
        </w:rPr>
        <w:drawing>
          <wp:inline distT="0" distB="0" distL="0" distR="0" wp14:anchorId="52D95418" wp14:editId="767C0910">
            <wp:extent cx="5400675" cy="2590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1E" w:rsidRPr="009F3DB7" w:rsidRDefault="006E491E" w:rsidP="006E491E">
      <w:pPr>
        <w:pStyle w:val="Heading2"/>
        <w:rPr>
          <w:rFonts w:asciiTheme="minorHAnsi" w:hAnsiTheme="minorHAnsi"/>
          <w:sz w:val="20"/>
          <w:szCs w:val="20"/>
        </w:rPr>
      </w:pPr>
      <w:bookmarkStart w:id="214" w:name="_Ref376442000"/>
      <w:bookmarkStart w:id="215" w:name="_Toc376787868"/>
      <w:r w:rsidRPr="009F3DB7">
        <w:rPr>
          <w:rFonts w:asciiTheme="minorHAnsi" w:hAnsiTheme="minorHAnsi"/>
          <w:sz w:val="20"/>
          <w:szCs w:val="20"/>
        </w:rPr>
        <w:lastRenderedPageBreak/>
        <w:t>LISTAR EM ANDAMENTO</w:t>
      </w:r>
      <w:bookmarkEnd w:id="214"/>
      <w:bookmarkEnd w:id="215"/>
    </w:p>
    <w:p w:rsidR="006E491E" w:rsidRPr="009F3DB7" w:rsidRDefault="006E491E" w:rsidP="006E491E">
      <w:r w:rsidRPr="009F3DB7">
        <w:rPr>
          <w:noProof/>
        </w:rPr>
        <w:drawing>
          <wp:inline distT="0" distB="0" distL="0" distR="0" wp14:anchorId="0F749DAE" wp14:editId="07D1E139">
            <wp:extent cx="5400675" cy="25812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1E" w:rsidRPr="009F3DB7" w:rsidRDefault="00491ED1" w:rsidP="00491ED1">
      <w:pPr>
        <w:pStyle w:val="Heading2"/>
        <w:rPr>
          <w:rFonts w:asciiTheme="minorHAnsi" w:hAnsiTheme="minorHAnsi"/>
          <w:sz w:val="20"/>
          <w:szCs w:val="20"/>
        </w:rPr>
      </w:pPr>
      <w:bookmarkStart w:id="216" w:name="_Ref376442031"/>
      <w:bookmarkStart w:id="217" w:name="_Toc376787869"/>
      <w:r w:rsidRPr="009F3DB7">
        <w:rPr>
          <w:rFonts w:asciiTheme="minorHAnsi" w:hAnsiTheme="minorHAnsi"/>
          <w:sz w:val="20"/>
          <w:szCs w:val="20"/>
        </w:rPr>
        <w:t>LISTAR RETORNADAS</w:t>
      </w:r>
      <w:bookmarkEnd w:id="216"/>
      <w:bookmarkEnd w:id="217"/>
    </w:p>
    <w:p w:rsidR="00491ED1" w:rsidRPr="009F3DB7" w:rsidRDefault="00491ED1" w:rsidP="00491ED1">
      <w:r w:rsidRPr="009F3DB7">
        <w:rPr>
          <w:noProof/>
        </w:rPr>
        <w:drawing>
          <wp:inline distT="0" distB="0" distL="0" distR="0" wp14:anchorId="19BA065A" wp14:editId="1092587B">
            <wp:extent cx="5400675" cy="2581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ED1" w:rsidRPr="009F3DB7" w:rsidRDefault="00491ED1" w:rsidP="00491ED1">
      <w:pPr>
        <w:pStyle w:val="Heading2"/>
        <w:rPr>
          <w:rFonts w:asciiTheme="minorHAnsi" w:hAnsiTheme="minorHAnsi"/>
          <w:sz w:val="20"/>
          <w:szCs w:val="20"/>
        </w:rPr>
      </w:pPr>
      <w:bookmarkStart w:id="218" w:name="_Ref376442064"/>
      <w:bookmarkStart w:id="219" w:name="_Toc376787870"/>
      <w:r w:rsidRPr="009F3DB7">
        <w:rPr>
          <w:rFonts w:asciiTheme="minorHAnsi" w:hAnsiTheme="minorHAnsi"/>
          <w:sz w:val="20"/>
          <w:szCs w:val="20"/>
        </w:rPr>
        <w:lastRenderedPageBreak/>
        <w:t>LISTAR SOLUCIONADAS</w:t>
      </w:r>
      <w:bookmarkEnd w:id="218"/>
      <w:bookmarkEnd w:id="219"/>
    </w:p>
    <w:p w:rsidR="00491ED1" w:rsidRPr="009F3DB7" w:rsidRDefault="00491ED1" w:rsidP="00491ED1">
      <w:r w:rsidRPr="009F3DB7">
        <w:rPr>
          <w:noProof/>
        </w:rPr>
        <w:drawing>
          <wp:inline distT="0" distB="0" distL="0" distR="0" wp14:anchorId="5959197C" wp14:editId="4A3389BB">
            <wp:extent cx="5400675" cy="25622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2C8" w:rsidRPr="009F3DB7" w:rsidRDefault="008562C8" w:rsidP="008562C8">
      <w:pPr>
        <w:pStyle w:val="Heading2"/>
        <w:rPr>
          <w:rFonts w:asciiTheme="minorHAnsi" w:hAnsiTheme="minorHAnsi"/>
          <w:sz w:val="20"/>
          <w:szCs w:val="20"/>
        </w:rPr>
      </w:pPr>
      <w:bookmarkStart w:id="220" w:name="_Ref376787761"/>
      <w:bookmarkStart w:id="221" w:name="_Toc376787871"/>
      <w:r w:rsidRPr="009F3DB7">
        <w:rPr>
          <w:rFonts w:asciiTheme="minorHAnsi" w:hAnsiTheme="minorHAnsi"/>
          <w:sz w:val="20"/>
          <w:szCs w:val="20"/>
        </w:rPr>
        <w:t>VISUALIZAR MENSAGEM – RESPONDER A OUVIDORIA</w:t>
      </w:r>
      <w:bookmarkEnd w:id="220"/>
      <w:bookmarkEnd w:id="221"/>
    </w:p>
    <w:p w:rsidR="008562C8" w:rsidRPr="009F3DB7" w:rsidRDefault="008562C8" w:rsidP="008562C8">
      <w:r w:rsidRPr="009F3DB7">
        <w:rPr>
          <w:rFonts w:cstheme="minorHAnsi"/>
          <w:noProof/>
          <w:sz w:val="20"/>
          <w:szCs w:val="20"/>
        </w:rPr>
        <w:drawing>
          <wp:inline distT="0" distB="0" distL="0" distR="0" wp14:anchorId="3637A30D" wp14:editId="0F76F494">
            <wp:extent cx="5398770" cy="34747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2EF" w:rsidRPr="009F3DB7" w:rsidRDefault="00F312EF" w:rsidP="00F312EF">
      <w:pPr>
        <w:pStyle w:val="Heading2"/>
        <w:rPr>
          <w:rFonts w:asciiTheme="minorHAnsi" w:hAnsiTheme="minorHAnsi"/>
          <w:sz w:val="20"/>
          <w:szCs w:val="20"/>
        </w:rPr>
      </w:pPr>
      <w:bookmarkStart w:id="222" w:name="_Ref406422758"/>
      <w:r w:rsidRPr="009F3DB7">
        <w:rPr>
          <w:rFonts w:asciiTheme="minorHAnsi" w:hAnsiTheme="minorHAnsi"/>
          <w:sz w:val="20"/>
          <w:szCs w:val="20"/>
        </w:rPr>
        <w:lastRenderedPageBreak/>
        <w:t>GERAR NOVA SENHA PARA O MANIFESTANTE</w:t>
      </w:r>
      <w:bookmarkEnd w:id="222"/>
    </w:p>
    <w:p w:rsidR="00F312EF" w:rsidRPr="009F3DB7" w:rsidRDefault="00B91790" w:rsidP="00F312EF">
      <w:r w:rsidRPr="009F3DB7">
        <w:rPr>
          <w:noProof/>
        </w:rPr>
        <w:drawing>
          <wp:inline distT="0" distB="0" distL="0" distR="0" wp14:anchorId="619196D9" wp14:editId="2954EECE">
            <wp:extent cx="5391150" cy="27336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DF" w:rsidRPr="009F3DB7" w:rsidRDefault="001066DF" w:rsidP="001066DF">
      <w:pPr>
        <w:pStyle w:val="Heading2"/>
        <w:rPr>
          <w:rFonts w:asciiTheme="minorHAnsi" w:hAnsiTheme="minorHAnsi"/>
          <w:sz w:val="20"/>
          <w:szCs w:val="20"/>
        </w:rPr>
      </w:pPr>
      <w:bookmarkStart w:id="223" w:name="_Ref406580189"/>
      <w:r w:rsidRPr="009F3DB7">
        <w:rPr>
          <w:rFonts w:asciiTheme="minorHAnsi" w:hAnsiTheme="minorHAnsi"/>
          <w:sz w:val="20"/>
          <w:szCs w:val="20"/>
        </w:rPr>
        <w:t>GERAR EXTRAÇÃO RÁPIDA</w:t>
      </w:r>
      <w:r w:rsidR="003B3F6E" w:rsidRPr="009F3DB7">
        <w:rPr>
          <w:rFonts w:asciiTheme="minorHAnsi" w:hAnsiTheme="minorHAnsi"/>
          <w:sz w:val="20"/>
          <w:szCs w:val="20"/>
        </w:rPr>
        <w:t xml:space="preserve"> Da caixa de Entrada</w:t>
      </w:r>
      <w:bookmarkEnd w:id="223"/>
    </w:p>
    <w:p w:rsidR="001066DF" w:rsidRPr="009F3DB7" w:rsidRDefault="009F3DB7" w:rsidP="001066DF">
      <w:r>
        <w:rPr>
          <w:noProof/>
        </w:rPr>
        <w:drawing>
          <wp:inline distT="0" distB="0" distL="0" distR="0" wp14:anchorId="3A5A24DC" wp14:editId="2F44E576">
            <wp:extent cx="5391150" cy="122872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3BC08" wp14:editId="52F1426A">
            <wp:extent cx="5391150" cy="7905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DCF9A" wp14:editId="376205E3">
            <wp:extent cx="5391150" cy="7048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89F1F" wp14:editId="024D30F2">
            <wp:extent cx="5400675" cy="7239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F6E" w:rsidRPr="009F3DB7" w:rsidRDefault="003B3F6E" w:rsidP="003B3F6E">
      <w:pPr>
        <w:pStyle w:val="Heading2"/>
        <w:rPr>
          <w:rFonts w:asciiTheme="minorHAnsi" w:hAnsiTheme="minorHAnsi"/>
          <w:sz w:val="20"/>
          <w:szCs w:val="20"/>
        </w:rPr>
      </w:pPr>
      <w:bookmarkStart w:id="224" w:name="_Ref406580833"/>
      <w:r w:rsidRPr="009F3DB7">
        <w:rPr>
          <w:rFonts w:asciiTheme="minorHAnsi" w:hAnsiTheme="minorHAnsi"/>
          <w:sz w:val="20"/>
          <w:szCs w:val="20"/>
        </w:rPr>
        <w:t>GERAR EXTRAÇÃO RÁPIDA Da caixa de solicitada informação</w:t>
      </w:r>
      <w:bookmarkEnd w:id="224"/>
    </w:p>
    <w:p w:rsidR="003B3F6E" w:rsidRPr="009F3DB7" w:rsidRDefault="00302B31" w:rsidP="003B3F6E">
      <w:r>
        <w:rPr>
          <w:noProof/>
        </w:rPr>
        <w:drawing>
          <wp:inline distT="0" distB="0" distL="0" distR="0" wp14:anchorId="665B6EBB" wp14:editId="5CB3EC54">
            <wp:extent cx="5381625" cy="5238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E2EAD" wp14:editId="6CD18CB8">
            <wp:extent cx="5391150" cy="1397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06202" wp14:editId="158CC79D">
            <wp:extent cx="5397500" cy="1397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F6E" w:rsidRPr="009F3DB7" w:rsidRDefault="003B3F6E" w:rsidP="003B3F6E">
      <w:pPr>
        <w:pStyle w:val="Heading2"/>
        <w:rPr>
          <w:rFonts w:asciiTheme="minorHAnsi" w:hAnsiTheme="minorHAnsi"/>
          <w:sz w:val="20"/>
          <w:szCs w:val="20"/>
        </w:rPr>
      </w:pPr>
      <w:bookmarkStart w:id="225" w:name="_Ref406580911"/>
      <w:r w:rsidRPr="009F3DB7">
        <w:rPr>
          <w:rFonts w:asciiTheme="minorHAnsi" w:hAnsiTheme="minorHAnsi"/>
          <w:sz w:val="20"/>
          <w:szCs w:val="20"/>
        </w:rPr>
        <w:lastRenderedPageBreak/>
        <w:t xml:space="preserve">GERAR EXTRAÇÃO RÁPIDA Da caixa </w:t>
      </w:r>
      <w:r w:rsidR="00BC6C5B" w:rsidRPr="009F3DB7">
        <w:rPr>
          <w:rFonts w:asciiTheme="minorHAnsi" w:hAnsiTheme="minorHAnsi"/>
          <w:sz w:val="20"/>
          <w:szCs w:val="20"/>
        </w:rPr>
        <w:t>EM ANDAMENTO</w:t>
      </w:r>
      <w:bookmarkEnd w:id="225"/>
    </w:p>
    <w:p w:rsidR="003B3F6E" w:rsidRPr="009F3DB7" w:rsidRDefault="002A7B9C" w:rsidP="003B3F6E">
      <w:r>
        <w:rPr>
          <w:noProof/>
        </w:rPr>
        <w:drawing>
          <wp:inline distT="0" distB="0" distL="0" distR="0" wp14:anchorId="54D28031" wp14:editId="2A8CAD72">
            <wp:extent cx="5391150" cy="12287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6B97D" wp14:editId="3B66F0C3">
            <wp:extent cx="5391150" cy="7905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F4885" wp14:editId="6BFE14CB">
            <wp:extent cx="5391150" cy="704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0A0F7" wp14:editId="34DBE8E4">
            <wp:extent cx="5400040" cy="72381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AC" w:rsidRPr="009F3DB7" w:rsidRDefault="005E5AAC" w:rsidP="005E5AAC">
      <w:pPr>
        <w:pStyle w:val="Heading2"/>
        <w:rPr>
          <w:rFonts w:asciiTheme="minorHAnsi" w:hAnsiTheme="minorHAnsi"/>
          <w:sz w:val="20"/>
          <w:szCs w:val="20"/>
        </w:rPr>
      </w:pPr>
      <w:bookmarkStart w:id="226" w:name="_Ref406581175"/>
      <w:r w:rsidRPr="009F3DB7">
        <w:rPr>
          <w:rFonts w:asciiTheme="minorHAnsi" w:hAnsiTheme="minorHAnsi"/>
          <w:sz w:val="20"/>
          <w:szCs w:val="20"/>
        </w:rPr>
        <w:t>GERAR EXTRAÇÃO RÁPIDA Da caixa DE RETORNADAS</w:t>
      </w:r>
      <w:bookmarkEnd w:id="226"/>
    </w:p>
    <w:p w:rsidR="005E5AAC" w:rsidRPr="009F3DB7" w:rsidRDefault="00E17098" w:rsidP="005E5AAC">
      <w:r>
        <w:rPr>
          <w:noProof/>
        </w:rPr>
        <w:drawing>
          <wp:inline distT="0" distB="0" distL="0" distR="0" wp14:anchorId="73823F67" wp14:editId="66C744AE">
            <wp:extent cx="5398770" cy="8743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2C791" wp14:editId="50CEBEEC">
            <wp:extent cx="5382895" cy="49276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F34E2" wp14:editId="791C9113">
            <wp:extent cx="5398770" cy="47688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AC" w:rsidRPr="009F3DB7" w:rsidRDefault="005E5AAC" w:rsidP="005E5AAC">
      <w:pPr>
        <w:pStyle w:val="Heading2"/>
        <w:rPr>
          <w:rFonts w:asciiTheme="minorHAnsi" w:hAnsiTheme="minorHAnsi"/>
          <w:sz w:val="20"/>
          <w:szCs w:val="20"/>
        </w:rPr>
      </w:pPr>
      <w:bookmarkStart w:id="227" w:name="_Ref406581216"/>
      <w:r w:rsidRPr="009F3DB7">
        <w:rPr>
          <w:rFonts w:asciiTheme="minorHAnsi" w:hAnsiTheme="minorHAnsi"/>
          <w:sz w:val="20"/>
          <w:szCs w:val="20"/>
        </w:rPr>
        <w:lastRenderedPageBreak/>
        <w:t>GERAR EXTRAÇÃO RÁPIDA Da caixa DE solucionadas</w:t>
      </w:r>
      <w:bookmarkEnd w:id="227"/>
    </w:p>
    <w:p w:rsidR="005E5AAC" w:rsidRPr="009F3DB7" w:rsidRDefault="00DD487C" w:rsidP="005E5AAC">
      <w:r>
        <w:rPr>
          <w:noProof/>
        </w:rPr>
        <w:drawing>
          <wp:inline distT="0" distB="0" distL="0" distR="0">
            <wp:extent cx="5391150" cy="127190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1150" cy="10414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80">
        <w:rPr>
          <w:noProof/>
        </w:rPr>
        <w:drawing>
          <wp:inline distT="0" distB="0" distL="0" distR="0">
            <wp:extent cx="5382895" cy="118491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2C8" w:rsidRPr="009F3DB7" w:rsidRDefault="008562C8" w:rsidP="00491ED1"/>
    <w:p w:rsidR="00932AF8" w:rsidRPr="009F3DB7" w:rsidRDefault="00FB7ED9" w:rsidP="00932AF8">
      <w:pPr>
        <w:pStyle w:val="Heading1"/>
        <w:ind w:left="357" w:hanging="357"/>
        <w:rPr>
          <w:rFonts w:asciiTheme="minorHAnsi" w:hAnsiTheme="minorHAnsi" w:cstheme="minorHAnsi"/>
          <w:sz w:val="20"/>
          <w:szCs w:val="20"/>
        </w:rPr>
      </w:pPr>
      <w:bookmarkStart w:id="228" w:name="_Toc376787872"/>
      <w:r w:rsidRPr="009F3DB7">
        <w:rPr>
          <w:rFonts w:asciiTheme="minorHAnsi" w:hAnsiTheme="minorHAnsi" w:cstheme="minorHAnsi"/>
          <w:sz w:val="20"/>
          <w:szCs w:val="20"/>
        </w:rPr>
        <w:t>Aprovações</w:t>
      </w:r>
      <w:bookmarkEnd w:id="228"/>
    </w:p>
    <w:p w:rsidR="006C37D3" w:rsidRPr="009F3DB7" w:rsidRDefault="00932AF8" w:rsidP="006C37D3">
      <w:pPr>
        <w:pStyle w:val="Instruo"/>
        <w:spacing w:line="360" w:lineRule="auto"/>
        <w:jc w:val="both"/>
        <w:rPr>
          <w:rFonts w:asciiTheme="minorHAnsi" w:hAnsiTheme="minorHAnsi" w:cstheme="minorHAnsi"/>
          <w:i w:val="0"/>
          <w:color w:val="auto"/>
          <w:lang w:val="pt-PT"/>
        </w:rPr>
      </w:pPr>
      <w:r w:rsidRPr="009F3DB7">
        <w:rPr>
          <w:rFonts w:asciiTheme="minorHAnsi" w:hAnsiTheme="minorHAnsi" w:cstheme="minorHAnsi"/>
          <w:i w:val="0"/>
          <w:color w:val="auto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9A4B66" w:rsidRPr="009F3DB7" w:rsidTr="00B14671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9F3DB7">
              <w:rPr>
                <w:rFonts w:cs="Arial"/>
                <w:b/>
                <w:sz w:val="20"/>
                <w:szCs w:val="20"/>
              </w:rPr>
              <w:t>Eugênio Pereira</w:t>
            </w:r>
          </w:p>
        </w:tc>
      </w:tr>
      <w:tr w:rsidR="009A4B66" w:rsidRPr="009F3DB7" w:rsidTr="00B14671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9F3DB7">
              <w:rPr>
                <w:rFonts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eastAsia="ar-SA"/>
              </w:rPr>
            </w:pPr>
            <w:r w:rsidRPr="009F3DB7">
              <w:rPr>
                <w:rFonts w:cs="Arial"/>
                <w:b/>
                <w:sz w:val="20"/>
                <w:szCs w:val="20"/>
              </w:rPr>
              <w:t>Cargo:</w:t>
            </w:r>
            <w:r w:rsidRPr="009F3DB7">
              <w:rPr>
                <w:rFonts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9F3DB7">
              <w:rPr>
                <w:rFonts w:cs="Arial"/>
                <w:sz w:val="20"/>
                <w:szCs w:val="20"/>
              </w:rPr>
              <w:t>Matrícula: 1822458</w:t>
            </w:r>
          </w:p>
        </w:tc>
      </w:tr>
      <w:tr w:rsidR="009A4B66" w:rsidRPr="009F3DB7" w:rsidTr="00B14671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9F3DB7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spacing w:line="240" w:lineRule="atLeast"/>
              <w:rPr>
                <w:rFonts w:cs="Arial"/>
                <w:sz w:val="20"/>
                <w:szCs w:val="20"/>
                <w:lang w:val="en-US" w:eastAsia="ar-SA"/>
              </w:rPr>
            </w:pPr>
            <w:r w:rsidRPr="009F3DB7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9A4B66" w:rsidRPr="009F3DB7" w:rsidRDefault="009A4B66" w:rsidP="009A4B66">
      <w:pPr>
        <w:rPr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9A4B66" w:rsidRPr="009F3DB7" w:rsidTr="00B14671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b/>
                <w:sz w:val="20"/>
                <w:szCs w:val="20"/>
              </w:rPr>
              <w:t>Klaymer Paz</w:t>
            </w:r>
          </w:p>
        </w:tc>
      </w:tr>
      <w:tr w:rsidR="009A4B66" w:rsidRPr="009F3DB7" w:rsidTr="00B14671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Área:</w:t>
            </w:r>
            <w:r w:rsidRPr="009F3DB7">
              <w:rPr>
                <w:sz w:val="20"/>
                <w:szCs w:val="20"/>
              </w:rPr>
              <w:t xml:space="preserve"> </w:t>
            </w:r>
            <w:r w:rsidRPr="009F3DB7">
              <w:rPr>
                <w:rFonts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eastAsia="en-US"/>
              </w:rPr>
            </w:pPr>
            <w:r w:rsidRPr="009F3DB7">
              <w:rPr>
                <w:rFonts w:cs="Arial"/>
                <w:b/>
                <w:sz w:val="20"/>
                <w:szCs w:val="20"/>
              </w:rPr>
              <w:t>Cargo:</w:t>
            </w:r>
            <w:r w:rsidRPr="009F3DB7">
              <w:rPr>
                <w:rFonts w:cs="Arial"/>
                <w:sz w:val="20"/>
                <w:szCs w:val="20"/>
              </w:rPr>
              <w:t xml:space="preserve"> Chefe da Divisão de Desenvolvimento e Manutenção de Sistemas - Fiscal do Contrato - SUBSTITUTO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Matrícula: 1822577</w:t>
            </w:r>
          </w:p>
        </w:tc>
      </w:tr>
      <w:tr w:rsidR="009A4B66" w:rsidRPr="009F3DB7" w:rsidTr="00B14671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9A4B66" w:rsidRPr="009F3DB7" w:rsidRDefault="009A4B66" w:rsidP="009A4B66">
      <w:pPr>
        <w:rPr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9A4B66" w:rsidRPr="009F3DB7" w:rsidTr="00B14671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b/>
                <w:sz w:val="20"/>
                <w:szCs w:val="20"/>
              </w:rPr>
              <w:t>Paulo Kluge</w:t>
            </w:r>
          </w:p>
        </w:tc>
      </w:tr>
      <w:tr w:rsidR="009A4B66" w:rsidRPr="009F3DB7" w:rsidTr="00B14671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eastAsia="en-US"/>
              </w:rPr>
            </w:pPr>
            <w:r w:rsidRPr="009F3DB7">
              <w:rPr>
                <w:rFonts w:cs="Arial"/>
                <w:b/>
                <w:sz w:val="20"/>
                <w:szCs w:val="20"/>
              </w:rPr>
              <w:t>Cargo:</w:t>
            </w:r>
            <w:r w:rsidRPr="009F3DB7">
              <w:rPr>
                <w:rFonts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Matricula: 1826906</w:t>
            </w:r>
          </w:p>
        </w:tc>
      </w:tr>
      <w:tr w:rsidR="009A4B66" w:rsidRPr="009F3DB7" w:rsidTr="00B14671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lastRenderedPageBreak/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9A4B66" w:rsidRPr="009F3DB7" w:rsidRDefault="009A4B66" w:rsidP="00B14671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cs="Arial"/>
                <w:sz w:val="20"/>
                <w:szCs w:val="20"/>
                <w:lang w:val="en-US" w:eastAsia="en-US"/>
              </w:rPr>
            </w:pPr>
            <w:r w:rsidRPr="009F3DB7">
              <w:rPr>
                <w:rFonts w:cs="Arial"/>
                <w:sz w:val="20"/>
                <w:szCs w:val="20"/>
              </w:rPr>
              <w:t>Assinatura/Carimbo:</w:t>
            </w:r>
          </w:p>
        </w:tc>
      </w:tr>
    </w:tbl>
    <w:p w:rsidR="00654AFF" w:rsidRPr="009F3DB7" w:rsidRDefault="00654AFF" w:rsidP="00654AFF">
      <w:pPr>
        <w:rPr>
          <w:rFonts w:cstheme="minorHAnsi"/>
          <w:sz w:val="20"/>
          <w:szCs w:val="20"/>
        </w:rPr>
      </w:pPr>
    </w:p>
    <w:sectPr w:rsidR="00654AFF" w:rsidRPr="009F3DB7" w:rsidSect="005C6F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992" w:rsidRDefault="00C56992" w:rsidP="005C6F22">
      <w:pPr>
        <w:spacing w:after="0" w:line="240" w:lineRule="auto"/>
      </w:pPr>
      <w:r>
        <w:separator/>
      </w:r>
    </w:p>
  </w:endnote>
  <w:endnote w:type="continuationSeparator" w:id="0">
    <w:p w:rsidR="00C56992" w:rsidRDefault="00C56992" w:rsidP="005C6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33" w:type="pct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81"/>
      <w:gridCol w:w="3402"/>
      <w:gridCol w:w="2080"/>
      <w:gridCol w:w="1430"/>
    </w:tblGrid>
    <w:tr w:rsidR="002A7B9C" w:rsidRPr="00406465" w:rsidTr="00C072DF">
      <w:trPr>
        <w:cantSplit/>
      </w:trPr>
      <w:tc>
        <w:tcPr>
          <w:tcW w:w="1321" w:type="pct"/>
        </w:tcPr>
        <w:p w:rsidR="002A7B9C" w:rsidRPr="00023CDC" w:rsidRDefault="002A7B9C" w:rsidP="00717A22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18"/>
            </w:rPr>
            <w:t>Confidencial</w:t>
          </w:r>
        </w:p>
      </w:tc>
      <w:tc>
        <w:tcPr>
          <w:tcW w:w="1811" w:type="pct"/>
          <w:vAlign w:val="center"/>
        </w:tcPr>
        <w:p w:rsidR="002A7B9C" w:rsidRPr="004A1D21" w:rsidRDefault="002A7B9C" w:rsidP="005C15B4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>©Ministério da Cultura, MINC, 2013</w:t>
          </w:r>
        </w:p>
      </w:tc>
      <w:tc>
        <w:tcPr>
          <w:tcW w:w="1107" w:type="pct"/>
          <w:vAlign w:val="center"/>
        </w:tcPr>
        <w:p w:rsidR="002A7B9C" w:rsidRPr="004A1D21" w:rsidRDefault="002A7B9C" w:rsidP="00717A22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761" w:type="pct"/>
          <w:vAlign w:val="center"/>
        </w:tcPr>
        <w:p w:rsidR="002A7B9C" w:rsidRPr="004A1D21" w:rsidRDefault="002A7B9C" w:rsidP="00717A22">
          <w:pPr>
            <w:rPr>
              <w:rFonts w:ascii="Arial" w:hAnsi="Arial" w:cs="Arial"/>
              <w:sz w:val="20"/>
              <w:szCs w:val="20"/>
            </w:rPr>
          </w:pPr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Pág.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4E0252">
            <w:rPr>
              <w:rFonts w:ascii="Arial" w:hAnsi="Arial" w:cs="Arial"/>
              <w:noProof/>
              <w:sz w:val="20"/>
              <w:szCs w:val="20"/>
            </w:rPr>
            <w:t>9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4E0252">
            <w:rPr>
              <w:rFonts w:ascii="Arial" w:hAnsi="Arial" w:cs="Arial"/>
              <w:noProof/>
              <w:sz w:val="20"/>
              <w:szCs w:val="20"/>
            </w:rPr>
            <w:t>31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2A7B9C" w:rsidRDefault="002A7B9C" w:rsidP="00B535B1">
    <w:pPr>
      <w:pStyle w:val="Footer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992" w:rsidRDefault="00C56992" w:rsidP="005C6F22">
      <w:pPr>
        <w:spacing w:after="0" w:line="240" w:lineRule="auto"/>
      </w:pPr>
      <w:r>
        <w:separator/>
      </w:r>
    </w:p>
  </w:footnote>
  <w:footnote w:type="continuationSeparator" w:id="0">
    <w:p w:rsidR="00C56992" w:rsidRDefault="00C56992" w:rsidP="005C6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29"/>
      <w:gridCol w:w="4920"/>
      <w:gridCol w:w="1995"/>
    </w:tblGrid>
    <w:tr w:rsidR="002A7B9C" w:rsidRPr="009816C9" w:rsidTr="00831911">
      <w:trPr>
        <w:cantSplit/>
        <w:trHeight w:val="466"/>
      </w:trPr>
      <w:tc>
        <w:tcPr>
          <w:tcW w:w="1000" w:type="pct"/>
          <w:vAlign w:val="center"/>
        </w:tcPr>
        <w:p w:rsidR="002A7B9C" w:rsidRPr="009816C9" w:rsidRDefault="002A7B9C" w:rsidP="00400699">
          <w:pPr>
            <w:spacing w:after="0"/>
            <w:ind w:right="-112"/>
            <w:jc w:val="center"/>
            <w:rPr>
              <w:rFonts w:ascii="Arial" w:hAnsi="Arial" w:cs="Arial"/>
              <w:b/>
              <w:bCs/>
              <w:sz w:val="20"/>
              <w:szCs w:val="20"/>
              <w:lang w:val="pt-PT"/>
            </w:rPr>
          </w:pPr>
        </w:p>
      </w:tc>
      <w:tc>
        <w:tcPr>
          <w:tcW w:w="2846" w:type="pct"/>
          <w:vAlign w:val="center"/>
        </w:tcPr>
        <w:sdt>
          <w:sdtPr>
            <w:alias w:val="Categoria"/>
            <w:id w:val="8019528"/>
            <w:placeholder>
              <w:docPart w:val="BEF313B5F25D4F32871D1F1AF941497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:rsidR="002A7B9C" w:rsidRPr="00333E0B" w:rsidRDefault="002A7B9C" w:rsidP="005C6F22">
              <w:pPr>
                <w:pStyle w:val="Header"/>
                <w:jc w:val="center"/>
              </w:pPr>
              <w:r>
                <w:t>SISTEMA DE OUVIDORIA</w:t>
              </w:r>
            </w:p>
          </w:sdtContent>
        </w:sdt>
        <w:p w:rsidR="002A7B9C" w:rsidRPr="00333E0B" w:rsidRDefault="002A7B9C" w:rsidP="00717A22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CSU19 - Gerenciar Manifestação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  <w:tc>
        <w:tcPr>
          <w:tcW w:w="1154" w:type="pct"/>
          <w:vAlign w:val="center"/>
        </w:tcPr>
        <w:p w:rsidR="002A7B9C" w:rsidRPr="00831911" w:rsidRDefault="002A7B9C" w:rsidP="00831911">
          <w:pPr>
            <w:pStyle w:val="Header"/>
            <w:jc w:val="right"/>
          </w:pPr>
        </w:p>
      </w:tc>
    </w:tr>
  </w:tbl>
  <w:p w:rsidR="002A7B9C" w:rsidRDefault="002A7B9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125" w:type="pct"/>
      <w:tblLook w:val="04A0" w:firstRow="1" w:lastRow="0" w:firstColumn="1" w:lastColumn="0" w:noHBand="0" w:noVBand="1"/>
    </w:tblPr>
    <w:tblGrid>
      <w:gridCol w:w="9065"/>
      <w:gridCol w:w="1617"/>
    </w:tblGrid>
    <w:tr w:rsidR="002A7B9C" w:rsidRPr="00FA3362" w:rsidTr="00717A22">
      <w:trPr>
        <w:trHeight w:val="983"/>
      </w:trPr>
      <w:tc>
        <w:tcPr>
          <w:tcW w:w="581" w:type="pct"/>
          <w:shd w:val="clear" w:color="auto" w:fill="auto"/>
        </w:tcPr>
        <w:tbl>
          <w:tblPr>
            <w:tblW w:w="8849" w:type="dxa"/>
            <w:tblLook w:val="04A0" w:firstRow="1" w:lastRow="0" w:firstColumn="1" w:lastColumn="0" w:noHBand="0" w:noVBand="1"/>
          </w:tblPr>
          <w:tblGrid>
            <w:gridCol w:w="1188"/>
            <w:gridCol w:w="7661"/>
          </w:tblGrid>
          <w:tr w:rsidR="002A7B9C" w:rsidRPr="007748CD" w:rsidTr="005C15B4">
            <w:trPr>
              <w:trHeight w:val="80"/>
            </w:trPr>
            <w:tc>
              <w:tcPr>
                <w:tcW w:w="671" w:type="pct"/>
                <w:shd w:val="clear" w:color="auto" w:fill="auto"/>
              </w:tcPr>
              <w:p w:rsidR="002A7B9C" w:rsidRPr="00985A77" w:rsidRDefault="002A7B9C" w:rsidP="005C15B4">
                <w:pPr>
                  <w:spacing w:after="0" w:line="240" w:lineRule="auto"/>
                  <w:rPr>
                    <w:i/>
                  </w:rPr>
                </w:pPr>
                <w:bookmarkStart w:id="0" w:name="_Hlk308533956"/>
                <w:r>
                  <w:rPr>
                    <w:rFonts w:ascii="Times New Roman" w:hAnsi="Times New Roman"/>
                    <w:noProof/>
                    <w:sz w:val="24"/>
                    <w:szCs w:val="24"/>
                  </w:rPr>
                  <w:drawing>
                    <wp:anchor distT="0" distB="0" distL="0" distR="0" simplePos="0" relativeHeight="251659264" behindDoc="0" locked="0" layoutInCell="1" allowOverlap="1" wp14:anchorId="165165B2" wp14:editId="4BB72A3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122555</wp:posOffset>
                      </wp:positionV>
                      <wp:extent cx="593090" cy="540385"/>
                      <wp:effectExtent l="19050" t="0" r="0" b="0"/>
                      <wp:wrapTopAndBottom/>
                      <wp:docPr id="3" name="Imagem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3090" cy="5403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4329" w:type="pct"/>
                <w:shd w:val="clear" w:color="auto" w:fill="auto"/>
              </w:tcPr>
              <w:p w:rsidR="002A7B9C" w:rsidRPr="007748CD" w:rsidRDefault="002A7B9C" w:rsidP="005C15B4">
                <w:pPr>
                  <w:spacing w:after="0" w:line="240" w:lineRule="auto"/>
                  <w:rPr>
                    <w:b/>
                    <w:sz w:val="20"/>
                    <w:szCs w:val="28"/>
                  </w:rPr>
                </w:pPr>
                <w:r w:rsidRPr="007748CD">
                  <w:rPr>
                    <w:b/>
                    <w:sz w:val="20"/>
                    <w:szCs w:val="28"/>
                  </w:rPr>
                  <w:t>Ministério da Cultura</w:t>
                </w:r>
              </w:p>
              <w:p w:rsidR="002A7B9C" w:rsidRPr="007748CD" w:rsidRDefault="002A7B9C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Secretaria Executiva</w:t>
                </w:r>
              </w:p>
              <w:p w:rsidR="002A7B9C" w:rsidRPr="007748CD" w:rsidRDefault="002A7B9C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Diretoria de Gestão Interna</w:t>
                </w:r>
              </w:p>
              <w:p w:rsidR="002A7B9C" w:rsidRPr="007748CD" w:rsidRDefault="002A7B9C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Coordenação-Geral de Tecnologia da Informação</w:t>
                </w:r>
              </w:p>
              <w:p w:rsidR="002A7B9C" w:rsidRPr="007748CD" w:rsidRDefault="002A7B9C" w:rsidP="005C15B4">
                <w:pPr>
                  <w:spacing w:after="0" w:line="240" w:lineRule="auto"/>
                  <w:rPr>
                    <w:i/>
                    <w:sz w:val="20"/>
                  </w:rPr>
                </w:pPr>
                <w:r w:rsidRPr="007748CD">
                  <w:rPr>
                    <w:i/>
                    <w:sz w:val="20"/>
                  </w:rPr>
                  <w:t>Coordenação de Desenvolvimento de Sistemas e Sítios Internet</w:t>
                </w:r>
              </w:p>
            </w:tc>
            <w:bookmarkEnd w:id="0"/>
          </w:tr>
        </w:tbl>
        <w:p w:rsidR="002A7B9C" w:rsidRPr="00985A77" w:rsidRDefault="002A7B9C" w:rsidP="00717A22">
          <w:pPr>
            <w:spacing w:after="0" w:line="240" w:lineRule="auto"/>
            <w:rPr>
              <w:i/>
            </w:rPr>
          </w:pPr>
        </w:p>
      </w:tc>
      <w:tc>
        <w:tcPr>
          <w:tcW w:w="3109" w:type="pct"/>
          <w:shd w:val="clear" w:color="auto" w:fill="auto"/>
        </w:tcPr>
        <w:p w:rsidR="002A7B9C" w:rsidRPr="00FA3362" w:rsidRDefault="002A7B9C" w:rsidP="00717A22">
          <w:pPr>
            <w:spacing w:after="0" w:line="240" w:lineRule="auto"/>
            <w:rPr>
              <w:i/>
            </w:rPr>
          </w:pPr>
        </w:p>
      </w:tc>
    </w:tr>
  </w:tbl>
  <w:p w:rsidR="002A7B9C" w:rsidRDefault="002A7B9C" w:rsidP="00D4165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E0E25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346AC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7184BCA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9C719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FE54D0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06767F3"/>
    <w:multiLevelType w:val="multilevel"/>
    <w:tmpl w:val="B164FB06"/>
    <w:styleLink w:val="FA"/>
    <w:lvl w:ilvl="0">
      <w:start w:val="1"/>
      <w:numFmt w:val="decimal"/>
      <w:suff w:val="space"/>
      <w:lvlText w:val="FA%1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1">
      <w:start w:val="1"/>
      <w:numFmt w:val="decimal"/>
      <w:pStyle w:val="Heading4"/>
      <w:suff w:val="space"/>
      <w:lvlText w:val="FA%1.%2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2">
      <w:start w:val="1"/>
      <w:numFmt w:val="decimal"/>
      <w:suff w:val="space"/>
      <w:lvlText w:val="FA%1.%2.%3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3">
      <w:start w:val="1"/>
      <w:numFmt w:val="decimal"/>
      <w:suff w:val="space"/>
      <w:lvlText w:val="FA%1.%2.%3.%4."/>
      <w:lvlJc w:val="left"/>
      <w:pPr>
        <w:ind w:left="567" w:hanging="567"/>
      </w:pPr>
      <w:rPr>
        <w:rFonts w:ascii="Arial" w:hAnsi="Arial" w:hint="default"/>
        <w:b/>
        <w:sz w:val="24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6">
    <w:nsid w:val="11896220"/>
    <w:multiLevelType w:val="hybridMultilevel"/>
    <w:tmpl w:val="FDBA842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B465C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2D51CE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35720B2"/>
    <w:multiLevelType w:val="hybridMultilevel"/>
    <w:tmpl w:val="E64815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D8011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74F650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A560099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A6D02F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F936F2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399598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709455F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374306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5BA6AE1"/>
    <w:multiLevelType w:val="hybridMultilevel"/>
    <w:tmpl w:val="10ECA676"/>
    <w:lvl w:ilvl="0" w:tplc="04F20852">
      <w:start w:val="1"/>
      <w:numFmt w:val="decimalZero"/>
      <w:pStyle w:val="ESPFluxoAlternativo"/>
      <w:lvlText w:val="FE%1."/>
      <w:lvlJc w:val="left"/>
      <w:pPr>
        <w:tabs>
          <w:tab w:val="num" w:pos="227"/>
        </w:tabs>
        <w:ind w:left="567" w:hanging="510"/>
      </w:pPr>
      <w:rPr>
        <w:rFonts w:asciiTheme="minorHAnsi" w:hAnsiTheme="minorHAnsi" w:cstheme="minorHAnsi" w:hint="default"/>
        <w:b/>
        <w:i w:val="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C942DE2">
      <w:start w:val="1"/>
      <w:numFmt w:val="decimalZero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94B2ED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263A67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CE31307"/>
    <w:multiLevelType w:val="hybridMultilevel"/>
    <w:tmpl w:val="93D27A32"/>
    <w:lvl w:ilvl="0" w:tplc="6CCA179A">
      <w:start w:val="1"/>
      <w:numFmt w:val="decimal"/>
      <w:pStyle w:val="ESPFluxoBsico"/>
      <w:lvlText w:val="%1."/>
      <w:lvlJc w:val="left"/>
      <w:pPr>
        <w:tabs>
          <w:tab w:val="num" w:pos="131"/>
        </w:tabs>
        <w:ind w:left="0" w:firstLine="414"/>
      </w:pPr>
      <w:rPr>
        <w:rFonts w:hint="default"/>
        <w:b w:val="0"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145"/>
        </w:tabs>
        <w:ind w:left="1145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65"/>
        </w:tabs>
        <w:ind w:left="1865" w:hanging="180"/>
      </w:pPr>
    </w:lvl>
    <w:lvl w:ilvl="3" w:tplc="E4FE7A1C">
      <w:start w:val="1"/>
      <w:numFmt w:val="decimalZero"/>
      <w:lvlText w:val="%4."/>
      <w:lvlJc w:val="left"/>
      <w:pPr>
        <w:tabs>
          <w:tab w:val="num" w:pos="2585"/>
        </w:tabs>
        <w:ind w:left="2585" w:hanging="360"/>
      </w:pPr>
      <w:rPr>
        <w:rFonts w:hint="default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305"/>
        </w:tabs>
        <w:ind w:left="330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25"/>
        </w:tabs>
        <w:ind w:left="402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45"/>
        </w:tabs>
        <w:ind w:left="474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65"/>
        </w:tabs>
        <w:ind w:left="546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85"/>
        </w:tabs>
        <w:ind w:left="6185" w:hanging="180"/>
      </w:pPr>
    </w:lvl>
  </w:abstractNum>
  <w:abstractNum w:abstractNumId="22">
    <w:nsid w:val="428F2C8E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2F6255D"/>
    <w:multiLevelType w:val="multilevel"/>
    <w:tmpl w:val="373ED8AC"/>
    <w:lvl w:ilvl="0">
      <w:start w:val="1"/>
      <w:numFmt w:val="decimal"/>
      <w:pStyle w:val="UCFB"/>
      <w:lvlText w:val="(P%1)"/>
      <w:lvlJc w:val="left"/>
      <w:pPr>
        <w:tabs>
          <w:tab w:val="num" w:pos="1997"/>
        </w:tabs>
        <w:ind w:left="1637" w:hanging="360"/>
      </w:pPr>
      <w:rPr>
        <w:rFonts w:ascii="Arial" w:hAnsi="Arial" w:cs="Arial" w:hint="default"/>
        <w:sz w:val="22"/>
        <w:szCs w:val="22"/>
      </w:rPr>
    </w:lvl>
    <w:lvl w:ilvl="1">
      <w:start w:val="1"/>
      <w:numFmt w:val="decimal"/>
      <w:lvlText w:val="(P%1.%2)"/>
      <w:lvlJc w:val="left"/>
      <w:pPr>
        <w:tabs>
          <w:tab w:val="num" w:pos="2160"/>
        </w:tabs>
        <w:ind w:left="1872" w:hanging="432"/>
      </w:pPr>
      <w:rPr>
        <w:rFonts w:hint="default"/>
      </w:rPr>
    </w:lvl>
    <w:lvl w:ilvl="2">
      <w:start w:val="1"/>
      <w:numFmt w:val="decimal"/>
      <w:lvlText w:val="(P%1.%2.%3)"/>
      <w:lvlJc w:val="left"/>
      <w:pPr>
        <w:tabs>
          <w:tab w:val="num" w:pos="2880"/>
        </w:tabs>
        <w:ind w:left="2304" w:hanging="504"/>
      </w:pPr>
      <w:rPr>
        <w:rFonts w:hint="default"/>
      </w:rPr>
    </w:lvl>
    <w:lvl w:ilvl="3">
      <w:start w:val="1"/>
      <w:numFmt w:val="decimal"/>
      <w:lvlText w:val="(P%1.%2.%3.%4)"/>
      <w:lvlJc w:val="left"/>
      <w:pPr>
        <w:tabs>
          <w:tab w:val="num" w:pos="3240"/>
        </w:tabs>
        <w:ind w:left="2808" w:hanging="648"/>
      </w:pPr>
      <w:rPr>
        <w:rFonts w:hint="default"/>
      </w:rPr>
    </w:lvl>
    <w:lvl w:ilvl="4">
      <w:start w:val="1"/>
      <w:numFmt w:val="decimal"/>
      <w:lvlText w:val="(P%1.%2.%3.%4.%5)"/>
      <w:lvlJc w:val="left"/>
      <w:pPr>
        <w:tabs>
          <w:tab w:val="num" w:pos="3960"/>
        </w:tabs>
        <w:ind w:left="3312" w:hanging="792"/>
      </w:pPr>
      <w:rPr>
        <w:rFonts w:hint="default"/>
      </w:rPr>
    </w:lvl>
    <w:lvl w:ilvl="5">
      <w:start w:val="1"/>
      <w:numFmt w:val="decimal"/>
      <w:lvlText w:val="(P%1.%2.%3.%4.%5.%6)"/>
      <w:lvlJc w:val="left"/>
      <w:pPr>
        <w:tabs>
          <w:tab w:val="num" w:pos="4320"/>
        </w:tabs>
        <w:ind w:left="3816" w:hanging="936"/>
      </w:pPr>
      <w:rPr>
        <w:rFonts w:hint="default"/>
      </w:rPr>
    </w:lvl>
    <w:lvl w:ilvl="6">
      <w:start w:val="1"/>
      <w:numFmt w:val="decimal"/>
      <w:lvlText w:val="(P%1.%2.%3.%4.%5.%6.%7)"/>
      <w:lvlJc w:val="left"/>
      <w:pPr>
        <w:tabs>
          <w:tab w:val="num" w:pos="504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  <w:rPr>
        <w:rFonts w:hint="default"/>
      </w:rPr>
    </w:lvl>
  </w:abstractNum>
  <w:abstractNum w:abstractNumId="24">
    <w:nsid w:val="45EF189C"/>
    <w:multiLevelType w:val="multilevel"/>
    <w:tmpl w:val="B07ADDF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6945C6B"/>
    <w:multiLevelType w:val="hybridMultilevel"/>
    <w:tmpl w:val="4B24203C"/>
    <w:lvl w:ilvl="0" w:tplc="209E9798">
      <w:start w:val="1"/>
      <w:numFmt w:val="decimalZero"/>
      <w:pStyle w:val="ESPFluxodeExceo"/>
      <w:lvlText w:val="FE%1."/>
      <w:lvlJc w:val="left"/>
      <w:pPr>
        <w:tabs>
          <w:tab w:val="num" w:pos="1278"/>
        </w:tabs>
        <w:ind w:left="1561" w:hanging="567"/>
      </w:pPr>
      <w:rPr>
        <w:rFonts w:ascii="Arial" w:hAnsi="Arial" w:hint="default"/>
        <w:b/>
        <w:i w:val="0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434"/>
        </w:tabs>
        <w:ind w:left="243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154"/>
        </w:tabs>
        <w:ind w:left="315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874"/>
        </w:tabs>
        <w:ind w:left="387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594"/>
        </w:tabs>
        <w:ind w:left="459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14"/>
        </w:tabs>
        <w:ind w:left="531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34"/>
        </w:tabs>
        <w:ind w:left="603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754"/>
        </w:tabs>
        <w:ind w:left="675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474"/>
        </w:tabs>
        <w:ind w:left="7474" w:hanging="180"/>
      </w:pPr>
    </w:lvl>
  </w:abstractNum>
  <w:abstractNum w:abstractNumId="26">
    <w:nsid w:val="4858175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8F7634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9656332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F0421FA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468637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4CC5D95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58C2064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B35478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38E0E3B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4000DB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A86633A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BC94C50"/>
    <w:multiLevelType w:val="hybridMultilevel"/>
    <w:tmpl w:val="8DCC6598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D9A029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01F2591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09B37A2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0FB129B"/>
    <w:multiLevelType w:val="hybridMultilevel"/>
    <w:tmpl w:val="EDD6E1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0A207C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49E2714"/>
    <w:multiLevelType w:val="hybridMultilevel"/>
    <w:tmpl w:val="90FEE7A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61D12D2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98C49C6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AEF695D"/>
    <w:multiLevelType w:val="multilevel"/>
    <w:tmpl w:val="B164FB06"/>
    <w:numStyleLink w:val="FA"/>
  </w:abstractNum>
  <w:abstractNum w:abstractNumId="47">
    <w:nsid w:val="7FFD50C9"/>
    <w:multiLevelType w:val="hybridMultilevel"/>
    <w:tmpl w:val="8620EE64"/>
    <w:lvl w:ilvl="0" w:tplc="E8BC2D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9"/>
  </w:num>
  <w:num w:numId="3">
    <w:abstractNumId w:val="5"/>
  </w:num>
  <w:num w:numId="4">
    <w:abstractNumId w:val="46"/>
  </w:num>
  <w:num w:numId="5">
    <w:abstractNumId w:val="25"/>
  </w:num>
  <w:num w:numId="6">
    <w:abstractNumId w:val="21"/>
  </w:num>
  <w:num w:numId="7">
    <w:abstractNumId w:val="8"/>
  </w:num>
  <w:num w:numId="8">
    <w:abstractNumId w:val="41"/>
  </w:num>
  <w:num w:numId="9">
    <w:abstractNumId w:val="23"/>
  </w:num>
  <w:num w:numId="10">
    <w:abstractNumId w:val="17"/>
  </w:num>
  <w:num w:numId="11">
    <w:abstractNumId w:val="39"/>
  </w:num>
  <w:num w:numId="12">
    <w:abstractNumId w:val="27"/>
  </w:num>
  <w:num w:numId="13">
    <w:abstractNumId w:val="28"/>
  </w:num>
  <w:num w:numId="14">
    <w:abstractNumId w:val="35"/>
  </w:num>
  <w:num w:numId="15">
    <w:abstractNumId w:val="22"/>
  </w:num>
  <w:num w:numId="16">
    <w:abstractNumId w:val="45"/>
  </w:num>
  <w:num w:numId="17">
    <w:abstractNumId w:val="12"/>
  </w:num>
  <w:num w:numId="18">
    <w:abstractNumId w:val="37"/>
  </w:num>
  <w:num w:numId="19">
    <w:abstractNumId w:val="0"/>
  </w:num>
  <w:num w:numId="20">
    <w:abstractNumId w:val="29"/>
  </w:num>
  <w:num w:numId="21">
    <w:abstractNumId w:val="18"/>
  </w:num>
  <w:num w:numId="22">
    <w:abstractNumId w:val="6"/>
  </w:num>
  <w:num w:numId="23">
    <w:abstractNumId w:val="2"/>
  </w:num>
  <w:num w:numId="24">
    <w:abstractNumId w:val="34"/>
  </w:num>
  <w:num w:numId="25">
    <w:abstractNumId w:val="40"/>
  </w:num>
  <w:num w:numId="26">
    <w:abstractNumId w:val="31"/>
  </w:num>
  <w:num w:numId="27">
    <w:abstractNumId w:val="4"/>
  </w:num>
  <w:num w:numId="28">
    <w:abstractNumId w:val="14"/>
  </w:num>
  <w:num w:numId="29">
    <w:abstractNumId w:val="3"/>
  </w:num>
  <w:num w:numId="30">
    <w:abstractNumId w:val="7"/>
  </w:num>
  <w:num w:numId="31">
    <w:abstractNumId w:val="16"/>
  </w:num>
  <w:num w:numId="32">
    <w:abstractNumId w:val="44"/>
  </w:num>
  <w:num w:numId="33">
    <w:abstractNumId w:val="32"/>
  </w:num>
  <w:num w:numId="34">
    <w:abstractNumId w:val="30"/>
  </w:num>
  <w:num w:numId="35">
    <w:abstractNumId w:val="1"/>
  </w:num>
  <w:num w:numId="36">
    <w:abstractNumId w:val="10"/>
  </w:num>
  <w:num w:numId="37">
    <w:abstractNumId w:val="43"/>
  </w:num>
  <w:num w:numId="38">
    <w:abstractNumId w:val="33"/>
  </w:num>
  <w:num w:numId="39">
    <w:abstractNumId w:val="11"/>
  </w:num>
  <w:num w:numId="40">
    <w:abstractNumId w:val="42"/>
  </w:num>
  <w:num w:numId="41">
    <w:abstractNumId w:val="20"/>
  </w:num>
  <w:num w:numId="42">
    <w:abstractNumId w:val="38"/>
  </w:num>
  <w:num w:numId="43">
    <w:abstractNumId w:val="36"/>
  </w:num>
  <w:num w:numId="44">
    <w:abstractNumId w:val="19"/>
  </w:num>
  <w:num w:numId="45">
    <w:abstractNumId w:val="13"/>
  </w:num>
  <w:num w:numId="46">
    <w:abstractNumId w:val="15"/>
  </w:num>
  <w:num w:numId="47">
    <w:abstractNumId w:val="47"/>
  </w:num>
  <w:num w:numId="48">
    <w:abstractNumId w:val="2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6C07"/>
    <w:rsid w:val="00006F41"/>
    <w:rsid w:val="00016092"/>
    <w:rsid w:val="00021F4F"/>
    <w:rsid w:val="00023CDC"/>
    <w:rsid w:val="00025FB9"/>
    <w:rsid w:val="000313D7"/>
    <w:rsid w:val="00041496"/>
    <w:rsid w:val="00041D08"/>
    <w:rsid w:val="00042ED2"/>
    <w:rsid w:val="00044AD3"/>
    <w:rsid w:val="00054B06"/>
    <w:rsid w:val="000559D0"/>
    <w:rsid w:val="00057839"/>
    <w:rsid w:val="0006603C"/>
    <w:rsid w:val="00066DC5"/>
    <w:rsid w:val="00066F5D"/>
    <w:rsid w:val="00067128"/>
    <w:rsid w:val="00073CF3"/>
    <w:rsid w:val="00073F5D"/>
    <w:rsid w:val="00085CA9"/>
    <w:rsid w:val="00086280"/>
    <w:rsid w:val="00096669"/>
    <w:rsid w:val="000D2636"/>
    <w:rsid w:val="000D7842"/>
    <w:rsid w:val="000F163D"/>
    <w:rsid w:val="000F453A"/>
    <w:rsid w:val="001066DF"/>
    <w:rsid w:val="00122E97"/>
    <w:rsid w:val="00133D65"/>
    <w:rsid w:val="001340D1"/>
    <w:rsid w:val="00141209"/>
    <w:rsid w:val="001450E0"/>
    <w:rsid w:val="00146D3E"/>
    <w:rsid w:val="001517B0"/>
    <w:rsid w:val="00155BA5"/>
    <w:rsid w:val="00160045"/>
    <w:rsid w:val="001817B1"/>
    <w:rsid w:val="001846F4"/>
    <w:rsid w:val="001855BF"/>
    <w:rsid w:val="00186C07"/>
    <w:rsid w:val="001871B8"/>
    <w:rsid w:val="00194473"/>
    <w:rsid w:val="00195D28"/>
    <w:rsid w:val="001A3884"/>
    <w:rsid w:val="001B45B7"/>
    <w:rsid w:val="001B53F2"/>
    <w:rsid w:val="001C2728"/>
    <w:rsid w:val="001C2C5A"/>
    <w:rsid w:val="001C3822"/>
    <w:rsid w:val="001C6AFB"/>
    <w:rsid w:val="001D0140"/>
    <w:rsid w:val="001D0C60"/>
    <w:rsid w:val="001D65AC"/>
    <w:rsid w:val="001E4129"/>
    <w:rsid w:val="001F2ED5"/>
    <w:rsid w:val="00200E34"/>
    <w:rsid w:val="00205DD7"/>
    <w:rsid w:val="00207B6F"/>
    <w:rsid w:val="00210D0D"/>
    <w:rsid w:val="00214DAE"/>
    <w:rsid w:val="002200BD"/>
    <w:rsid w:val="002205BD"/>
    <w:rsid w:val="002265FA"/>
    <w:rsid w:val="00232127"/>
    <w:rsid w:val="002333C1"/>
    <w:rsid w:val="00236006"/>
    <w:rsid w:val="002473E8"/>
    <w:rsid w:val="0025151E"/>
    <w:rsid w:val="00267E04"/>
    <w:rsid w:val="00273907"/>
    <w:rsid w:val="002749E5"/>
    <w:rsid w:val="00286388"/>
    <w:rsid w:val="0029630C"/>
    <w:rsid w:val="002A7B9C"/>
    <w:rsid w:val="002A7D35"/>
    <w:rsid w:val="002C09EE"/>
    <w:rsid w:val="002C2AAC"/>
    <w:rsid w:val="002C4C90"/>
    <w:rsid w:val="002C5E18"/>
    <w:rsid w:val="002C71D6"/>
    <w:rsid w:val="002D4550"/>
    <w:rsid w:val="002D75CB"/>
    <w:rsid w:val="002E5312"/>
    <w:rsid w:val="002F2606"/>
    <w:rsid w:val="00302B31"/>
    <w:rsid w:val="00311D26"/>
    <w:rsid w:val="0032470E"/>
    <w:rsid w:val="003258E2"/>
    <w:rsid w:val="003352A0"/>
    <w:rsid w:val="00337424"/>
    <w:rsid w:val="0034479A"/>
    <w:rsid w:val="00345507"/>
    <w:rsid w:val="00353A66"/>
    <w:rsid w:val="00354BB0"/>
    <w:rsid w:val="00356479"/>
    <w:rsid w:val="00357BD0"/>
    <w:rsid w:val="0036270B"/>
    <w:rsid w:val="00364CD0"/>
    <w:rsid w:val="0038775F"/>
    <w:rsid w:val="00391E39"/>
    <w:rsid w:val="00397C0B"/>
    <w:rsid w:val="003A1D92"/>
    <w:rsid w:val="003A50B4"/>
    <w:rsid w:val="003B01CC"/>
    <w:rsid w:val="003B3F6E"/>
    <w:rsid w:val="003D1CB6"/>
    <w:rsid w:val="003E3AC9"/>
    <w:rsid w:val="003F3F6B"/>
    <w:rsid w:val="00400699"/>
    <w:rsid w:val="0040428F"/>
    <w:rsid w:val="00407873"/>
    <w:rsid w:val="004203F0"/>
    <w:rsid w:val="004509FB"/>
    <w:rsid w:val="00450D4C"/>
    <w:rsid w:val="00452E45"/>
    <w:rsid w:val="00462CCF"/>
    <w:rsid w:val="00467040"/>
    <w:rsid w:val="00476F65"/>
    <w:rsid w:val="004779BD"/>
    <w:rsid w:val="00483ADD"/>
    <w:rsid w:val="0048608F"/>
    <w:rsid w:val="00491ED1"/>
    <w:rsid w:val="00496525"/>
    <w:rsid w:val="004A0E2E"/>
    <w:rsid w:val="004B0BC1"/>
    <w:rsid w:val="004B2CE8"/>
    <w:rsid w:val="004B564E"/>
    <w:rsid w:val="004C5BA8"/>
    <w:rsid w:val="004D6B27"/>
    <w:rsid w:val="004E0252"/>
    <w:rsid w:val="004E6B6A"/>
    <w:rsid w:val="004F37EE"/>
    <w:rsid w:val="00506F14"/>
    <w:rsid w:val="00510971"/>
    <w:rsid w:val="00511307"/>
    <w:rsid w:val="00517676"/>
    <w:rsid w:val="0052042C"/>
    <w:rsid w:val="005214CC"/>
    <w:rsid w:val="00521727"/>
    <w:rsid w:val="00521AD3"/>
    <w:rsid w:val="00523178"/>
    <w:rsid w:val="00527E51"/>
    <w:rsid w:val="005316B5"/>
    <w:rsid w:val="00533238"/>
    <w:rsid w:val="00537562"/>
    <w:rsid w:val="0054308F"/>
    <w:rsid w:val="005462C6"/>
    <w:rsid w:val="00550816"/>
    <w:rsid w:val="0055172F"/>
    <w:rsid w:val="0055536C"/>
    <w:rsid w:val="005629E5"/>
    <w:rsid w:val="005678D0"/>
    <w:rsid w:val="00571A09"/>
    <w:rsid w:val="00597701"/>
    <w:rsid w:val="005A2342"/>
    <w:rsid w:val="005A54CB"/>
    <w:rsid w:val="005B1BB5"/>
    <w:rsid w:val="005B3249"/>
    <w:rsid w:val="005C0F7E"/>
    <w:rsid w:val="005C15B4"/>
    <w:rsid w:val="005C5F44"/>
    <w:rsid w:val="005C6D6D"/>
    <w:rsid w:val="005C6F22"/>
    <w:rsid w:val="005D03B7"/>
    <w:rsid w:val="005D267A"/>
    <w:rsid w:val="005D5101"/>
    <w:rsid w:val="005D6431"/>
    <w:rsid w:val="005E5AAC"/>
    <w:rsid w:val="005E6741"/>
    <w:rsid w:val="005F5D6E"/>
    <w:rsid w:val="00602719"/>
    <w:rsid w:val="00615FCA"/>
    <w:rsid w:val="006161AC"/>
    <w:rsid w:val="006164EC"/>
    <w:rsid w:val="00617696"/>
    <w:rsid w:val="00624984"/>
    <w:rsid w:val="00626B38"/>
    <w:rsid w:val="006307BC"/>
    <w:rsid w:val="006369B8"/>
    <w:rsid w:val="006419FB"/>
    <w:rsid w:val="00641EE6"/>
    <w:rsid w:val="00644BD5"/>
    <w:rsid w:val="006532D9"/>
    <w:rsid w:val="00654AFF"/>
    <w:rsid w:val="006565EE"/>
    <w:rsid w:val="006601E2"/>
    <w:rsid w:val="00687D73"/>
    <w:rsid w:val="006A2D76"/>
    <w:rsid w:val="006A686C"/>
    <w:rsid w:val="006A76F1"/>
    <w:rsid w:val="006C37D3"/>
    <w:rsid w:val="006C7131"/>
    <w:rsid w:val="006D1617"/>
    <w:rsid w:val="006D1E3C"/>
    <w:rsid w:val="006D329C"/>
    <w:rsid w:val="006E491E"/>
    <w:rsid w:val="006F0460"/>
    <w:rsid w:val="006F0AE9"/>
    <w:rsid w:val="006F3213"/>
    <w:rsid w:val="006F423A"/>
    <w:rsid w:val="007027A5"/>
    <w:rsid w:val="007113DD"/>
    <w:rsid w:val="00714172"/>
    <w:rsid w:val="00717A22"/>
    <w:rsid w:val="00735C1F"/>
    <w:rsid w:val="0075056C"/>
    <w:rsid w:val="007509B8"/>
    <w:rsid w:val="0076129A"/>
    <w:rsid w:val="00761506"/>
    <w:rsid w:val="007918D0"/>
    <w:rsid w:val="007B7424"/>
    <w:rsid w:val="007C4A72"/>
    <w:rsid w:val="007C62A5"/>
    <w:rsid w:val="007D37C9"/>
    <w:rsid w:val="007F2384"/>
    <w:rsid w:val="0080323A"/>
    <w:rsid w:val="0080544D"/>
    <w:rsid w:val="00805BE4"/>
    <w:rsid w:val="00806B4D"/>
    <w:rsid w:val="0080789C"/>
    <w:rsid w:val="008109CE"/>
    <w:rsid w:val="00814763"/>
    <w:rsid w:val="00814B45"/>
    <w:rsid w:val="008200FB"/>
    <w:rsid w:val="00831911"/>
    <w:rsid w:val="00836FA0"/>
    <w:rsid w:val="008448D5"/>
    <w:rsid w:val="008562B5"/>
    <w:rsid w:val="008562C8"/>
    <w:rsid w:val="00860EFC"/>
    <w:rsid w:val="00866497"/>
    <w:rsid w:val="008726C6"/>
    <w:rsid w:val="00875FB7"/>
    <w:rsid w:val="00877222"/>
    <w:rsid w:val="0088373B"/>
    <w:rsid w:val="00884C9E"/>
    <w:rsid w:val="00887D99"/>
    <w:rsid w:val="00890D47"/>
    <w:rsid w:val="0089191E"/>
    <w:rsid w:val="0089517E"/>
    <w:rsid w:val="00897784"/>
    <w:rsid w:val="008B4BDF"/>
    <w:rsid w:val="008C00AD"/>
    <w:rsid w:val="008C2493"/>
    <w:rsid w:val="008D2B8C"/>
    <w:rsid w:val="008D5C42"/>
    <w:rsid w:val="008D5F69"/>
    <w:rsid w:val="008F5057"/>
    <w:rsid w:val="009001AB"/>
    <w:rsid w:val="00911F9B"/>
    <w:rsid w:val="00924805"/>
    <w:rsid w:val="00930F04"/>
    <w:rsid w:val="00932AF8"/>
    <w:rsid w:val="0094255F"/>
    <w:rsid w:val="009460F4"/>
    <w:rsid w:val="0095232C"/>
    <w:rsid w:val="0095239A"/>
    <w:rsid w:val="00952957"/>
    <w:rsid w:val="00955DA8"/>
    <w:rsid w:val="009623D3"/>
    <w:rsid w:val="009659AB"/>
    <w:rsid w:val="009709DE"/>
    <w:rsid w:val="00972C2F"/>
    <w:rsid w:val="009734B7"/>
    <w:rsid w:val="0097527D"/>
    <w:rsid w:val="00976DA4"/>
    <w:rsid w:val="00977C9A"/>
    <w:rsid w:val="00980614"/>
    <w:rsid w:val="009A1264"/>
    <w:rsid w:val="009A2BF2"/>
    <w:rsid w:val="009A47E9"/>
    <w:rsid w:val="009A4B66"/>
    <w:rsid w:val="009B169E"/>
    <w:rsid w:val="009B50DB"/>
    <w:rsid w:val="009B76F4"/>
    <w:rsid w:val="009B7A37"/>
    <w:rsid w:val="009E07A7"/>
    <w:rsid w:val="009E1CC7"/>
    <w:rsid w:val="009E51CF"/>
    <w:rsid w:val="009E528E"/>
    <w:rsid w:val="009F3B77"/>
    <w:rsid w:val="009F3DB7"/>
    <w:rsid w:val="00A11088"/>
    <w:rsid w:val="00A32170"/>
    <w:rsid w:val="00A33B54"/>
    <w:rsid w:val="00A3518D"/>
    <w:rsid w:val="00A41286"/>
    <w:rsid w:val="00A47CF1"/>
    <w:rsid w:val="00A520D5"/>
    <w:rsid w:val="00A563AC"/>
    <w:rsid w:val="00A632E1"/>
    <w:rsid w:val="00A642E3"/>
    <w:rsid w:val="00A71972"/>
    <w:rsid w:val="00A80D73"/>
    <w:rsid w:val="00A97A12"/>
    <w:rsid w:val="00AA38D3"/>
    <w:rsid w:val="00AA4D5C"/>
    <w:rsid w:val="00AB6B43"/>
    <w:rsid w:val="00AC38A9"/>
    <w:rsid w:val="00AD3585"/>
    <w:rsid w:val="00AE2101"/>
    <w:rsid w:val="00AE3A1D"/>
    <w:rsid w:val="00AE4967"/>
    <w:rsid w:val="00AE588B"/>
    <w:rsid w:val="00AE77CD"/>
    <w:rsid w:val="00AF2356"/>
    <w:rsid w:val="00AF46BA"/>
    <w:rsid w:val="00B002D6"/>
    <w:rsid w:val="00B017AC"/>
    <w:rsid w:val="00B07327"/>
    <w:rsid w:val="00B14671"/>
    <w:rsid w:val="00B21E71"/>
    <w:rsid w:val="00B261C0"/>
    <w:rsid w:val="00B406E9"/>
    <w:rsid w:val="00B44691"/>
    <w:rsid w:val="00B47250"/>
    <w:rsid w:val="00B512AC"/>
    <w:rsid w:val="00B535B1"/>
    <w:rsid w:val="00B60D43"/>
    <w:rsid w:val="00B63B7D"/>
    <w:rsid w:val="00B66495"/>
    <w:rsid w:val="00B679AA"/>
    <w:rsid w:val="00B75DCA"/>
    <w:rsid w:val="00B90AE8"/>
    <w:rsid w:val="00B91790"/>
    <w:rsid w:val="00B96893"/>
    <w:rsid w:val="00BB0F6A"/>
    <w:rsid w:val="00BB7EA9"/>
    <w:rsid w:val="00BC6C5B"/>
    <w:rsid w:val="00BD04E5"/>
    <w:rsid w:val="00BE2F89"/>
    <w:rsid w:val="00BE5E6F"/>
    <w:rsid w:val="00BF2B3B"/>
    <w:rsid w:val="00BF3C42"/>
    <w:rsid w:val="00BF73D7"/>
    <w:rsid w:val="00C072DF"/>
    <w:rsid w:val="00C07B42"/>
    <w:rsid w:val="00C103AC"/>
    <w:rsid w:val="00C149FA"/>
    <w:rsid w:val="00C153A4"/>
    <w:rsid w:val="00C163FC"/>
    <w:rsid w:val="00C25FA3"/>
    <w:rsid w:val="00C27708"/>
    <w:rsid w:val="00C32228"/>
    <w:rsid w:val="00C37CBF"/>
    <w:rsid w:val="00C42C01"/>
    <w:rsid w:val="00C506CE"/>
    <w:rsid w:val="00C54BE6"/>
    <w:rsid w:val="00C55913"/>
    <w:rsid w:val="00C56243"/>
    <w:rsid w:val="00C56992"/>
    <w:rsid w:val="00C60B66"/>
    <w:rsid w:val="00C615A6"/>
    <w:rsid w:val="00C6300A"/>
    <w:rsid w:val="00C71FCC"/>
    <w:rsid w:val="00C975E3"/>
    <w:rsid w:val="00CA2652"/>
    <w:rsid w:val="00CA37F2"/>
    <w:rsid w:val="00CB04E5"/>
    <w:rsid w:val="00CB0ABD"/>
    <w:rsid w:val="00CB6CD7"/>
    <w:rsid w:val="00CC2537"/>
    <w:rsid w:val="00CC2D36"/>
    <w:rsid w:val="00CC5AC9"/>
    <w:rsid w:val="00CC709A"/>
    <w:rsid w:val="00CD0108"/>
    <w:rsid w:val="00CD0A9A"/>
    <w:rsid w:val="00CF4A1F"/>
    <w:rsid w:val="00CF4CAB"/>
    <w:rsid w:val="00D02EC5"/>
    <w:rsid w:val="00D0302E"/>
    <w:rsid w:val="00D05C9E"/>
    <w:rsid w:val="00D23A4D"/>
    <w:rsid w:val="00D27332"/>
    <w:rsid w:val="00D27776"/>
    <w:rsid w:val="00D32E15"/>
    <w:rsid w:val="00D36311"/>
    <w:rsid w:val="00D36624"/>
    <w:rsid w:val="00D41650"/>
    <w:rsid w:val="00D43EC0"/>
    <w:rsid w:val="00D51C36"/>
    <w:rsid w:val="00D64E22"/>
    <w:rsid w:val="00D66F2C"/>
    <w:rsid w:val="00D736B0"/>
    <w:rsid w:val="00D831E0"/>
    <w:rsid w:val="00D84429"/>
    <w:rsid w:val="00D863BD"/>
    <w:rsid w:val="00D87F5B"/>
    <w:rsid w:val="00D926E8"/>
    <w:rsid w:val="00DA1722"/>
    <w:rsid w:val="00DA3127"/>
    <w:rsid w:val="00DA3760"/>
    <w:rsid w:val="00DC25D2"/>
    <w:rsid w:val="00DC7AEC"/>
    <w:rsid w:val="00DD487C"/>
    <w:rsid w:val="00DF014A"/>
    <w:rsid w:val="00DF5762"/>
    <w:rsid w:val="00DF74ED"/>
    <w:rsid w:val="00E0694F"/>
    <w:rsid w:val="00E11144"/>
    <w:rsid w:val="00E11C74"/>
    <w:rsid w:val="00E128A2"/>
    <w:rsid w:val="00E15426"/>
    <w:rsid w:val="00E17098"/>
    <w:rsid w:val="00E30BE7"/>
    <w:rsid w:val="00E328A2"/>
    <w:rsid w:val="00E369AA"/>
    <w:rsid w:val="00E502C8"/>
    <w:rsid w:val="00E63249"/>
    <w:rsid w:val="00E65E19"/>
    <w:rsid w:val="00E705E1"/>
    <w:rsid w:val="00E74D6E"/>
    <w:rsid w:val="00E762BD"/>
    <w:rsid w:val="00E81BA5"/>
    <w:rsid w:val="00E9283F"/>
    <w:rsid w:val="00E96DF3"/>
    <w:rsid w:val="00EB6223"/>
    <w:rsid w:val="00EC5703"/>
    <w:rsid w:val="00ED30F5"/>
    <w:rsid w:val="00EF07D6"/>
    <w:rsid w:val="00EF536C"/>
    <w:rsid w:val="00F00BB0"/>
    <w:rsid w:val="00F012DD"/>
    <w:rsid w:val="00F01F8B"/>
    <w:rsid w:val="00F03338"/>
    <w:rsid w:val="00F0525D"/>
    <w:rsid w:val="00F3057F"/>
    <w:rsid w:val="00F312EF"/>
    <w:rsid w:val="00F43E80"/>
    <w:rsid w:val="00F50F9C"/>
    <w:rsid w:val="00F52458"/>
    <w:rsid w:val="00F557EC"/>
    <w:rsid w:val="00F5650B"/>
    <w:rsid w:val="00F5672E"/>
    <w:rsid w:val="00F6064A"/>
    <w:rsid w:val="00F6323E"/>
    <w:rsid w:val="00F65AE1"/>
    <w:rsid w:val="00F70666"/>
    <w:rsid w:val="00F75BF7"/>
    <w:rsid w:val="00F772F1"/>
    <w:rsid w:val="00F94D1A"/>
    <w:rsid w:val="00F963C4"/>
    <w:rsid w:val="00FA49F1"/>
    <w:rsid w:val="00FA52A9"/>
    <w:rsid w:val="00FB0DAA"/>
    <w:rsid w:val="00FB0DFC"/>
    <w:rsid w:val="00FB3C4B"/>
    <w:rsid w:val="00FB7ED9"/>
    <w:rsid w:val="00FB7F70"/>
    <w:rsid w:val="00FC1294"/>
    <w:rsid w:val="00FC1D00"/>
    <w:rsid w:val="00FC5BA0"/>
    <w:rsid w:val="00FC6390"/>
    <w:rsid w:val="00FC7F89"/>
    <w:rsid w:val="00FE29BA"/>
    <w:rsid w:val="00FE38DE"/>
    <w:rsid w:val="00FE5E1F"/>
    <w:rsid w:val="00FF19B0"/>
    <w:rsid w:val="00FF5FB4"/>
    <w:rsid w:val="00FF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2738DA-6554-4112-A010-DF0768DE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222"/>
  </w:style>
  <w:style w:type="paragraph" w:styleId="Heading1">
    <w:name w:val="heading 1"/>
    <w:basedOn w:val="Normal"/>
    <w:next w:val="Normal"/>
    <w:link w:val="Heading1Char"/>
    <w:qFormat/>
    <w:rsid w:val="00195D28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Heading2">
    <w:name w:val="heading 2"/>
    <w:basedOn w:val="Heading1"/>
    <w:next w:val="Normal"/>
    <w:link w:val="Heading2Char"/>
    <w:qFormat/>
    <w:rsid w:val="001E4129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1E4129"/>
    <w:pPr>
      <w:numPr>
        <w:ilvl w:val="2"/>
      </w:numPr>
      <w:ind w:left="851" w:hanging="851"/>
      <w:outlineLvl w:val="2"/>
    </w:pPr>
  </w:style>
  <w:style w:type="paragraph" w:styleId="Heading4">
    <w:name w:val="heading 4"/>
    <w:aliases w:val="PSC_Titulo_4,h4,First Subheading"/>
    <w:basedOn w:val="Heading3"/>
    <w:next w:val="Normal"/>
    <w:link w:val="Heading4Char"/>
    <w:autoRedefine/>
    <w:qFormat/>
    <w:rsid w:val="004E6B6A"/>
    <w:pPr>
      <w:keepLines w:val="0"/>
      <w:numPr>
        <w:ilvl w:val="1"/>
        <w:numId w:val="4"/>
      </w:numPr>
      <w:spacing w:before="240" w:after="120" w:line="240" w:lineRule="auto"/>
      <w:jc w:val="left"/>
      <w:outlineLvl w:val="3"/>
    </w:pPr>
    <w:rPr>
      <w:rFonts w:eastAsia="Times New Roman" w:cs="Times New Roman"/>
      <w:bCs w:val="0"/>
      <w:caps w:val="0"/>
      <w:sz w:val="24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F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F22"/>
  </w:style>
  <w:style w:type="paragraph" w:styleId="Footer">
    <w:name w:val="footer"/>
    <w:basedOn w:val="Normal"/>
    <w:link w:val="FooterChar"/>
    <w:uiPriority w:val="99"/>
    <w:unhideWhenUsed/>
    <w:rsid w:val="005C6F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F22"/>
  </w:style>
  <w:style w:type="paragraph" w:styleId="BalloonText">
    <w:name w:val="Balloon Text"/>
    <w:basedOn w:val="Normal"/>
    <w:link w:val="BalloonTextChar"/>
    <w:uiPriority w:val="99"/>
    <w:semiHidden/>
    <w:unhideWhenUsed/>
    <w:rsid w:val="005C6F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F22"/>
    <w:rPr>
      <w:rFonts w:ascii="Tahoma" w:hAnsi="Tahoma" w:cs="Tahoma"/>
      <w:sz w:val="16"/>
      <w:szCs w:val="16"/>
    </w:rPr>
  </w:style>
  <w:style w:type="paragraph" w:customStyle="1" w:styleId="Titulodocumento">
    <w:name w:val="Titulo documento"/>
    <w:basedOn w:val="Normal"/>
    <w:next w:val="Normal"/>
    <w:rsid w:val="005C6F22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C6F22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5C6F22"/>
    <w:rPr>
      <w:rFonts w:ascii="Arial" w:eastAsia="Times New Roman" w:hAnsi="Arial" w:cs="Times New Roman"/>
      <w:b/>
      <w:caps/>
      <w:sz w:val="28"/>
      <w:szCs w:val="20"/>
      <w:lang w:eastAsia="en-US"/>
    </w:rPr>
  </w:style>
  <w:style w:type="paragraph" w:customStyle="1" w:styleId="Standard">
    <w:name w:val="Standard"/>
    <w:rsid w:val="005C6F22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</w:rPr>
  </w:style>
  <w:style w:type="paragraph" w:customStyle="1" w:styleId="Instruo">
    <w:name w:val="Instrução"/>
    <w:basedOn w:val="Normal"/>
    <w:next w:val="Normal"/>
    <w:rsid w:val="005C6F22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C6F2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C6F2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6F2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6F2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C6F2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C6F2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C6F2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C6F2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C6F22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195D28"/>
    <w:rPr>
      <w:rFonts w:ascii="Arial" w:eastAsiaTheme="majorEastAsia" w:hAnsi="Arial" w:cs="Arial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1E4129"/>
    <w:rPr>
      <w:rFonts w:ascii="Arial" w:eastAsiaTheme="majorEastAsia" w:hAnsi="Arial" w:cs="Arial"/>
      <w:b/>
      <w:b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E4129"/>
    <w:rPr>
      <w:rFonts w:ascii="Arial" w:eastAsiaTheme="majorEastAsia" w:hAnsi="Arial" w:cs="Arial"/>
      <w:b/>
      <w:bCs/>
      <w:cap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6601E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4BD5"/>
    <w:pPr>
      <w:ind w:left="720"/>
      <w:contextualSpacing/>
    </w:pPr>
  </w:style>
  <w:style w:type="paragraph" w:customStyle="1" w:styleId="Textbody">
    <w:name w:val="Text body"/>
    <w:basedOn w:val="Standard"/>
    <w:rsid w:val="00644BD5"/>
    <w:pPr>
      <w:spacing w:after="120"/>
      <w:jc w:val="both"/>
    </w:pPr>
  </w:style>
  <w:style w:type="character" w:styleId="PlaceholderText">
    <w:name w:val="Placeholder Text"/>
    <w:basedOn w:val="DefaultParagraphFont"/>
    <w:uiPriority w:val="99"/>
    <w:semiHidden/>
    <w:rsid w:val="00687D73"/>
    <w:rPr>
      <w:color w:val="808080"/>
    </w:rPr>
  </w:style>
  <w:style w:type="character" w:customStyle="1" w:styleId="Heading4Char">
    <w:name w:val="Heading 4 Char"/>
    <w:aliases w:val="PSC_Titulo_4 Char,h4 Char,First Subheading Char"/>
    <w:basedOn w:val="DefaultParagraphFont"/>
    <w:link w:val="Heading4"/>
    <w:rsid w:val="004E6B6A"/>
    <w:rPr>
      <w:rFonts w:ascii="Arial" w:eastAsia="Times New Roman" w:hAnsi="Arial" w:cs="Times New Roman"/>
      <w:b/>
      <w:sz w:val="24"/>
      <w:szCs w:val="20"/>
      <w:lang w:eastAsia="en-US"/>
    </w:rPr>
  </w:style>
  <w:style w:type="numbering" w:customStyle="1" w:styleId="FA">
    <w:name w:val="_FA"/>
    <w:basedOn w:val="NoList"/>
    <w:uiPriority w:val="99"/>
    <w:rsid w:val="004E6B6A"/>
    <w:pPr>
      <w:numPr>
        <w:numId w:val="3"/>
      </w:numPr>
    </w:pPr>
  </w:style>
  <w:style w:type="paragraph" w:customStyle="1" w:styleId="ESPComentario">
    <w:name w:val="ESP Comentario"/>
    <w:basedOn w:val="Normal"/>
    <w:rsid w:val="004E6B6A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customStyle="1" w:styleId="ESPFluxoAlternativo">
    <w:name w:val="ESP Fluxo Alternativo"/>
    <w:basedOn w:val="Heading3"/>
    <w:next w:val="ListParagraph"/>
    <w:rsid w:val="004E6B6A"/>
    <w:pPr>
      <w:keepLines w:val="0"/>
      <w:widowControl w:val="0"/>
      <w:numPr>
        <w:ilvl w:val="0"/>
        <w:numId w:val="21"/>
      </w:numPr>
      <w:autoSpaceDE w:val="0"/>
      <w:autoSpaceDN w:val="0"/>
      <w:spacing w:before="240" w:after="120" w:line="240" w:lineRule="auto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customStyle="1" w:styleId="ESPFluxoBsico">
    <w:name w:val="ESP Fluxo Básico"/>
    <w:basedOn w:val="Normal"/>
    <w:rsid w:val="004E6B6A"/>
    <w:pPr>
      <w:widowControl w:val="0"/>
      <w:numPr>
        <w:numId w:val="6"/>
      </w:numPr>
      <w:autoSpaceDE w:val="0"/>
      <w:autoSpaceDN w:val="0"/>
      <w:spacing w:after="0" w:line="360" w:lineRule="auto"/>
      <w:jc w:val="both"/>
    </w:pPr>
    <w:rPr>
      <w:rFonts w:ascii="Arial" w:eastAsia="Times New Roman" w:hAnsi="Arial" w:cs="Arial"/>
      <w:snapToGrid w:val="0"/>
      <w:color w:val="0000FF"/>
      <w:sz w:val="20"/>
      <w:szCs w:val="20"/>
      <w:lang w:eastAsia="en-US"/>
    </w:rPr>
  </w:style>
  <w:style w:type="paragraph" w:customStyle="1" w:styleId="ESPFluxodeExceo">
    <w:name w:val="ESP Fluxo de Exceção"/>
    <w:basedOn w:val="Heading3"/>
    <w:next w:val="List"/>
    <w:rsid w:val="004E6B6A"/>
    <w:pPr>
      <w:keepLines w:val="0"/>
      <w:widowControl w:val="0"/>
      <w:numPr>
        <w:ilvl w:val="0"/>
        <w:numId w:val="5"/>
      </w:numPr>
      <w:autoSpaceDE w:val="0"/>
      <w:autoSpaceDN w:val="0"/>
      <w:spacing w:before="120" w:after="120"/>
      <w:jc w:val="left"/>
    </w:pPr>
    <w:rPr>
      <w:rFonts w:eastAsia="Times New Roman" w:cs="Times New Roman"/>
      <w:bCs w:val="0"/>
      <w:iCs/>
      <w:caps w:val="0"/>
      <w:snapToGrid w:val="0"/>
      <w:sz w:val="20"/>
      <w:szCs w:val="20"/>
      <w:lang w:eastAsia="en-US"/>
    </w:rPr>
  </w:style>
  <w:style w:type="paragraph" w:customStyle="1" w:styleId="ESPPontoExtenso">
    <w:name w:val="ESP Ponto Extensão"/>
    <w:basedOn w:val="Heading3"/>
    <w:next w:val="BodyText"/>
    <w:rsid w:val="004E6B6A"/>
    <w:pPr>
      <w:keepLines w:val="0"/>
      <w:widowControl w:val="0"/>
      <w:numPr>
        <w:ilvl w:val="0"/>
        <w:numId w:val="0"/>
      </w:numPr>
      <w:spacing w:before="120" w:after="60" w:line="240" w:lineRule="auto"/>
    </w:pPr>
    <w:rPr>
      <w:rFonts w:eastAsia="Times New Roman" w:cs="Times New Roman"/>
      <w:bCs w:val="0"/>
      <w:caps w:val="0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4E6B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E6B6A"/>
  </w:style>
  <w:style w:type="paragraph" w:styleId="List">
    <w:name w:val="List"/>
    <w:basedOn w:val="Normal"/>
    <w:uiPriority w:val="99"/>
    <w:semiHidden/>
    <w:unhideWhenUsed/>
    <w:rsid w:val="004E6B6A"/>
    <w:pPr>
      <w:ind w:left="283" w:hanging="283"/>
      <w:contextualSpacing/>
    </w:pPr>
  </w:style>
  <w:style w:type="paragraph" w:customStyle="1" w:styleId="UCFB">
    <w:name w:val="UC_FB"/>
    <w:basedOn w:val="BodyText"/>
    <w:uiPriority w:val="99"/>
    <w:rsid w:val="00BE2F89"/>
    <w:pPr>
      <w:keepLines/>
      <w:widowControl w:val="0"/>
      <w:numPr>
        <w:numId w:val="9"/>
      </w:numPr>
      <w:spacing w:line="240" w:lineRule="atLeast"/>
      <w:ind w:right="284"/>
    </w:pPr>
    <w:rPr>
      <w:rFonts w:ascii="Tahoma" w:eastAsia="Times New Roman" w:hAnsi="Tahoma" w:cs="Tahoma"/>
      <w:sz w:val="20"/>
      <w:szCs w:val="20"/>
      <w:lang w:eastAsia="en-US"/>
    </w:rPr>
  </w:style>
  <w:style w:type="character" w:customStyle="1" w:styleId="ui-messages-error-summary">
    <w:name w:val="ui-messages-error-summary"/>
    <w:basedOn w:val="DefaultParagraphFont"/>
    <w:rsid w:val="005C0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A~1.EXP\AppData\Local\Temp\FRM-GRE-EspecificacaoCasoUs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EF313B5F25D4F32871D1F1AF94149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5257E10-AF1F-46B2-8D92-DC425037882D}"/>
      </w:docPartPr>
      <w:docPartBody>
        <w:p w:rsidR="0070072D" w:rsidRDefault="006B4123">
          <w:pPr>
            <w:pStyle w:val="BEF313B5F25D4F32871D1F1AF9414972"/>
          </w:pPr>
          <w:r w:rsidRPr="00BC018B">
            <w:rPr>
              <w:rStyle w:val="PlaceholderText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B4123"/>
    <w:rsid w:val="00026120"/>
    <w:rsid w:val="000A6622"/>
    <w:rsid w:val="000B16C1"/>
    <w:rsid w:val="000E70FA"/>
    <w:rsid w:val="00191CE5"/>
    <w:rsid w:val="001E18B5"/>
    <w:rsid w:val="00287826"/>
    <w:rsid w:val="002B0A85"/>
    <w:rsid w:val="002D2435"/>
    <w:rsid w:val="00343CCD"/>
    <w:rsid w:val="003514BD"/>
    <w:rsid w:val="003768E5"/>
    <w:rsid w:val="003801F5"/>
    <w:rsid w:val="00390EEE"/>
    <w:rsid w:val="004A3077"/>
    <w:rsid w:val="004D7BA8"/>
    <w:rsid w:val="00534822"/>
    <w:rsid w:val="00571926"/>
    <w:rsid w:val="005936DB"/>
    <w:rsid w:val="0059613A"/>
    <w:rsid w:val="006556A9"/>
    <w:rsid w:val="006B4123"/>
    <w:rsid w:val="0070072D"/>
    <w:rsid w:val="007678AB"/>
    <w:rsid w:val="007B4147"/>
    <w:rsid w:val="007D0B40"/>
    <w:rsid w:val="00864B1F"/>
    <w:rsid w:val="00887BDB"/>
    <w:rsid w:val="008A12D6"/>
    <w:rsid w:val="00926962"/>
    <w:rsid w:val="00990FBA"/>
    <w:rsid w:val="009E2037"/>
    <w:rsid w:val="009F4402"/>
    <w:rsid w:val="00A13B11"/>
    <w:rsid w:val="00A24610"/>
    <w:rsid w:val="00A26768"/>
    <w:rsid w:val="00A622E3"/>
    <w:rsid w:val="00A67A03"/>
    <w:rsid w:val="00A71BB5"/>
    <w:rsid w:val="00A7401B"/>
    <w:rsid w:val="00B24C97"/>
    <w:rsid w:val="00B409DD"/>
    <w:rsid w:val="00C07B03"/>
    <w:rsid w:val="00C14457"/>
    <w:rsid w:val="00C654AF"/>
    <w:rsid w:val="00CB39A9"/>
    <w:rsid w:val="00CD0F63"/>
    <w:rsid w:val="00CF65E1"/>
    <w:rsid w:val="00D156FD"/>
    <w:rsid w:val="00D16383"/>
    <w:rsid w:val="00D31C51"/>
    <w:rsid w:val="00D653E1"/>
    <w:rsid w:val="00D90DFD"/>
    <w:rsid w:val="00DA3329"/>
    <w:rsid w:val="00DC204E"/>
    <w:rsid w:val="00E14054"/>
    <w:rsid w:val="00E21244"/>
    <w:rsid w:val="00E36FBF"/>
    <w:rsid w:val="00EF3A35"/>
    <w:rsid w:val="00F11697"/>
    <w:rsid w:val="00F40BE9"/>
    <w:rsid w:val="00F545A1"/>
    <w:rsid w:val="00F911FE"/>
    <w:rsid w:val="00F9734C"/>
    <w:rsid w:val="00FA639A"/>
    <w:rsid w:val="00FC3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7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072D"/>
    <w:rPr>
      <w:color w:val="808080"/>
    </w:rPr>
  </w:style>
  <w:style w:type="paragraph" w:customStyle="1" w:styleId="BEF313B5F25D4F32871D1F1AF9414972">
    <w:name w:val="BEF313B5F25D4F32871D1F1AF9414972"/>
    <w:rsid w:val="007007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29359-968F-4395-96AB-1B44B3266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FRM-GRE-EspecificacaoCasoUso.dotx</Template>
  <TotalTime>1103</TotalTime>
  <Pages>31</Pages>
  <Words>4189</Words>
  <Characters>22622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CSU28 - Gerenciar Manifestação</vt:lpstr>
    </vt:vector>
  </TitlesOfParts>
  <Company/>
  <LinksUpToDate>false</LinksUpToDate>
  <CharactersWithSpaces>26758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CSU28 - Gerenciar Manifestação</dc:title>
  <dc:subject>Versão 1.0</dc:subject>
  <dc:creator>Roberto Mendes</dc:creator>
  <cp:lastModifiedBy>joaololjoao</cp:lastModifiedBy>
  <cp:revision>92</cp:revision>
  <cp:lastPrinted>2011-11-25T14:14:00Z</cp:lastPrinted>
  <dcterms:created xsi:type="dcterms:W3CDTF">2013-07-10T12:04:00Z</dcterms:created>
  <dcterms:modified xsi:type="dcterms:W3CDTF">2014-12-23T17:34:00Z</dcterms:modified>
  <cp:category>SISTEMA DE OUVIDORIA</cp:category>
</cp:coreProperties>
</file>